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4CE" w:rsidRPr="00D54F20" w:rsidRDefault="007F7976">
      <w:pPr>
        <w:pStyle w:val="Heading1"/>
        <w:rPr>
          <w:b/>
          <w:sz w:val="52"/>
        </w:rPr>
      </w:pPr>
      <w:r w:rsidRPr="00D54F20">
        <w:rPr>
          <w:b/>
          <w:sz w:val="52"/>
        </w:rPr>
        <w:t xml:space="preserve">Management </w:t>
      </w:r>
      <w:sdt>
        <w:sdtPr>
          <w:rPr>
            <w:b/>
            <w:sz w:val="52"/>
          </w:rPr>
          <w:id w:val="381209846"/>
          <w:placeholder>
            <w:docPart w:val="758DEEAE9104466987BD330E5A53ADA8"/>
          </w:placeholder>
          <w:showingPlcHdr/>
          <w15:appearance w15:val="hidden"/>
        </w:sdtPr>
        <w:sdtEndPr/>
        <w:sdtContent>
          <w:r w:rsidR="00106D48" w:rsidRPr="00D54F20">
            <w:rPr>
              <w:b/>
              <w:sz w:val="52"/>
            </w:rPr>
            <w:t>Team Meeting</w:t>
          </w:r>
        </w:sdtContent>
      </w:sdt>
    </w:p>
    <w:p w:rsidR="000364CE" w:rsidRPr="003A0FFA" w:rsidRDefault="00106D48">
      <w:pPr>
        <w:pBdr>
          <w:top w:val="single" w:sz="4" w:space="1" w:color="444D26" w:themeColor="text2"/>
        </w:pBdr>
        <w:spacing w:after="240"/>
        <w:jc w:val="right"/>
        <w:rPr>
          <w:rFonts w:ascii="Arial" w:hAnsi="Arial" w:cs="Arial"/>
        </w:rPr>
      </w:pPr>
      <w:r w:rsidRPr="003A0FFA">
        <w:rPr>
          <w:rStyle w:val="IntenseEmphasis"/>
          <w:rFonts w:ascii="Arial" w:hAnsi="Arial" w:cs="Arial"/>
        </w:rPr>
        <w:t>Date | time</w:t>
      </w:r>
      <w:r w:rsidRPr="003A0FFA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705675763"/>
          <w:placeholder>
            <w:docPart w:val="670BBEBB286F4101A7899B28B5A57CFC"/>
          </w:placeholder>
          <w:date w:fullDate="2017-09-15T09:00:00Z">
            <w:dateFormat w:val="M/d/yyyy h:mm am/pm"/>
            <w:lid w:val="en-US"/>
            <w:storeMappedDataAs w:val="dateTime"/>
            <w:calendar w:val="gregorian"/>
          </w:date>
        </w:sdtPr>
        <w:sdtEndPr/>
        <w:sdtContent>
          <w:r w:rsidR="007F7976" w:rsidRPr="003A0FFA">
            <w:rPr>
              <w:rFonts w:ascii="Arial" w:hAnsi="Arial" w:cs="Arial"/>
            </w:rPr>
            <w:t>9/15/2017 9:00 AM</w:t>
          </w:r>
        </w:sdtContent>
      </w:sdt>
      <w:r w:rsidRPr="003A0FFA">
        <w:rPr>
          <w:rFonts w:ascii="Arial" w:hAnsi="Arial" w:cs="Arial"/>
        </w:rPr>
        <w:t xml:space="preserve">| </w:t>
      </w:r>
      <w:r w:rsidRPr="003A0FFA">
        <w:rPr>
          <w:rStyle w:val="IntenseEmphasis"/>
          <w:rFonts w:ascii="Arial" w:hAnsi="Arial" w:cs="Arial"/>
        </w:rPr>
        <w:t>Location</w:t>
      </w:r>
      <w:r w:rsidR="0070300E" w:rsidRPr="003A0FFA">
        <w:rPr>
          <w:rFonts w:ascii="Arial" w:hAnsi="Arial" w:cs="Arial"/>
        </w:rPr>
        <w:t xml:space="preserve">: </w:t>
      </w:r>
      <w:proofErr w:type="spellStart"/>
      <w:r w:rsidR="007F7976" w:rsidRPr="003A0FFA">
        <w:rPr>
          <w:rFonts w:ascii="Arial" w:hAnsi="Arial" w:cs="Arial"/>
        </w:rPr>
        <w:t>Varsovia</w:t>
      </w:r>
      <w:proofErr w:type="spellEnd"/>
      <w:r w:rsidR="007F7976" w:rsidRPr="003A0FFA">
        <w:rPr>
          <w:rFonts w:ascii="Arial" w:hAnsi="Arial" w:cs="Arial"/>
        </w:rPr>
        <w:t xml:space="preserve"> </w:t>
      </w:r>
      <w:r w:rsidR="0070300E" w:rsidRPr="003A0FFA">
        <w:rPr>
          <w:rFonts w:ascii="Arial" w:hAnsi="Arial" w:cs="Arial"/>
        </w:rPr>
        <w:t xml:space="preserve">MR </w:t>
      </w:r>
      <w:r w:rsidR="007F7976" w:rsidRPr="003A0FFA">
        <w:rPr>
          <w:rFonts w:ascii="Arial" w:hAnsi="Arial" w:cs="Arial"/>
        </w:rPr>
        <w:t>9th floor/Argentina</w:t>
      </w:r>
    </w:p>
    <w:tbl>
      <w:tblPr>
        <w:tblW w:w="5056" w:type="pct"/>
        <w:tblBorders>
          <w:left w:val="single" w:sz="8" w:space="0" w:color="A5B592" w:themeColor="accen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eting participants"/>
      </w:tblPr>
      <w:tblGrid>
        <w:gridCol w:w="5455"/>
        <w:gridCol w:w="5456"/>
      </w:tblGrid>
      <w:tr w:rsidR="000364CE" w:rsidTr="007101C5">
        <w:trPr>
          <w:trHeight w:val="3809"/>
        </w:trPr>
        <w:tc>
          <w:tcPr>
            <w:tcW w:w="5455" w:type="dxa"/>
            <w:tcBorders>
              <w:right w:val="single" w:sz="8" w:space="0" w:color="A5B592" w:themeColor="accent1"/>
            </w:tcBorders>
          </w:tcPr>
          <w:tbl>
            <w:tblPr>
              <w:tblW w:w="5393" w:type="dxa"/>
              <w:tblInd w:w="1" w:type="dxa"/>
              <w:tblBorders>
                <w:left w:val="single" w:sz="4" w:space="0" w:color="F3A447" w:themeColor="accent2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Meeting participants 1"/>
            </w:tblPr>
            <w:tblGrid>
              <w:gridCol w:w="2426"/>
              <w:gridCol w:w="2967"/>
            </w:tblGrid>
            <w:tr w:rsidR="000364CE" w:rsidTr="007101C5">
              <w:trPr>
                <w:trHeight w:val="350"/>
              </w:trPr>
              <w:tc>
                <w:tcPr>
                  <w:tcW w:w="2426" w:type="dxa"/>
                  <w:tcBorders>
                    <w:left w:val="nil"/>
                  </w:tcBorders>
                </w:tcPr>
                <w:p w:rsidR="000364CE" w:rsidRDefault="00106D48">
                  <w:pPr>
                    <w:pStyle w:val="Heading3"/>
                    <w:spacing w:after="0"/>
                  </w:pPr>
                  <w:r>
                    <w:t>Meeting called by</w:t>
                  </w:r>
                </w:p>
              </w:tc>
              <w:sdt>
                <w:sdtPr>
                  <w:rPr>
                    <w:rFonts w:ascii="Arial" w:hAnsi="Arial" w:cs="Arial"/>
                  </w:rPr>
                  <w:id w:val="882985375"/>
                  <w:placeholder>
                    <w:docPart w:val="857A1B373EB14521B027459A2CC249B2"/>
                  </w:placeholder>
                  <w15:appearance w15:val="hidden"/>
                </w:sdtPr>
                <w:sdtEndPr/>
                <w:sdtContent>
                  <w:tc>
                    <w:tcPr>
                      <w:tcW w:w="2967" w:type="dxa"/>
                      <w:tcBorders>
                        <w:right w:val="nil"/>
                      </w:tcBorders>
                    </w:tcPr>
                    <w:p w:rsidR="000364CE" w:rsidRPr="007101C5" w:rsidRDefault="0070300E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7101C5">
                        <w:rPr>
                          <w:rFonts w:ascii="Arial" w:hAnsi="Arial" w:cs="Arial"/>
                        </w:rPr>
                        <w:t>Mariano Goñe</w:t>
                      </w:r>
                    </w:p>
                  </w:tc>
                </w:sdtContent>
              </w:sdt>
            </w:tr>
            <w:tr w:rsidR="000364CE" w:rsidTr="007101C5">
              <w:trPr>
                <w:trHeight w:val="350"/>
              </w:trPr>
              <w:tc>
                <w:tcPr>
                  <w:tcW w:w="2426" w:type="dxa"/>
                  <w:tcBorders>
                    <w:left w:val="nil"/>
                  </w:tcBorders>
                </w:tcPr>
                <w:p w:rsidR="000364CE" w:rsidRDefault="00106D48">
                  <w:pPr>
                    <w:pStyle w:val="Heading3"/>
                    <w:spacing w:after="0"/>
                  </w:pPr>
                  <w:r>
                    <w:t>Type of meeting</w:t>
                  </w:r>
                </w:p>
              </w:tc>
              <w:sdt>
                <w:sdtPr>
                  <w:rPr>
                    <w:rFonts w:ascii="Arial" w:hAnsi="Arial" w:cs="Arial"/>
                  </w:rPr>
                  <w:id w:val="-1539655202"/>
                  <w:placeholder>
                    <w:docPart w:val="78C794969E2D4C75800F18CDF40F9B30"/>
                  </w:placeholder>
                  <w15:appearance w15:val="hidden"/>
                </w:sdtPr>
                <w:sdtEndPr/>
                <w:sdtContent>
                  <w:tc>
                    <w:tcPr>
                      <w:tcW w:w="2967" w:type="dxa"/>
                      <w:tcBorders>
                        <w:right w:val="nil"/>
                      </w:tcBorders>
                    </w:tcPr>
                    <w:p w:rsidR="000364CE" w:rsidRPr="007101C5" w:rsidRDefault="0070300E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7101C5">
                        <w:rPr>
                          <w:rFonts w:ascii="Arial" w:hAnsi="Arial" w:cs="Arial"/>
                        </w:rPr>
                        <w:t>Management Team</w:t>
                      </w:r>
                    </w:p>
                  </w:tc>
                </w:sdtContent>
              </w:sdt>
            </w:tr>
            <w:tr w:rsidR="000364CE" w:rsidTr="007101C5">
              <w:trPr>
                <w:trHeight w:val="350"/>
              </w:trPr>
              <w:tc>
                <w:tcPr>
                  <w:tcW w:w="2426" w:type="dxa"/>
                  <w:tcBorders>
                    <w:left w:val="nil"/>
                  </w:tcBorders>
                </w:tcPr>
                <w:p w:rsidR="000364CE" w:rsidRDefault="00106D48">
                  <w:pPr>
                    <w:pStyle w:val="Heading3"/>
                    <w:spacing w:after="0"/>
                  </w:pPr>
                  <w:r>
                    <w:t>Facilitator</w:t>
                  </w:r>
                </w:p>
              </w:tc>
              <w:sdt>
                <w:sdtPr>
                  <w:rPr>
                    <w:rFonts w:ascii="Arial" w:hAnsi="Arial" w:cs="Arial"/>
                  </w:rPr>
                  <w:id w:val="-582762193"/>
                  <w:placeholder>
                    <w:docPart w:val="B36A5A3486E248148245BB16FC55259D"/>
                  </w:placeholder>
                  <w15:appearance w15:val="hidden"/>
                </w:sdtPr>
                <w:sdtEndPr/>
                <w:sdtContent>
                  <w:tc>
                    <w:tcPr>
                      <w:tcW w:w="2967" w:type="dxa"/>
                      <w:tcBorders>
                        <w:right w:val="nil"/>
                      </w:tcBorders>
                    </w:tcPr>
                    <w:p w:rsidR="000364CE" w:rsidRPr="007101C5" w:rsidRDefault="0070300E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7101C5">
                        <w:rPr>
                          <w:rFonts w:ascii="Arial" w:hAnsi="Arial" w:cs="Arial"/>
                        </w:rPr>
                        <w:t xml:space="preserve">Horacio </w:t>
                      </w:r>
                      <w:proofErr w:type="spellStart"/>
                      <w:r w:rsidRPr="007101C5">
                        <w:rPr>
                          <w:rFonts w:ascii="Arial" w:hAnsi="Arial" w:cs="Arial"/>
                        </w:rPr>
                        <w:t>Reiznik</w:t>
                      </w:r>
                      <w:proofErr w:type="spellEnd"/>
                    </w:p>
                  </w:tc>
                </w:sdtContent>
              </w:sdt>
            </w:tr>
            <w:tr w:rsidR="000364CE" w:rsidTr="007101C5">
              <w:trPr>
                <w:trHeight w:val="364"/>
              </w:trPr>
              <w:tc>
                <w:tcPr>
                  <w:tcW w:w="2426" w:type="dxa"/>
                  <w:tcBorders>
                    <w:left w:val="nil"/>
                  </w:tcBorders>
                </w:tcPr>
                <w:p w:rsidR="000364CE" w:rsidRDefault="003A0FFA">
                  <w:pPr>
                    <w:pStyle w:val="Heading3"/>
                    <w:spacing w:after="0"/>
                  </w:pPr>
                  <w:r>
                    <w:t>Organizer</w:t>
                  </w:r>
                </w:p>
              </w:tc>
              <w:sdt>
                <w:sdtPr>
                  <w:rPr>
                    <w:rFonts w:ascii="Arial" w:hAnsi="Arial" w:cs="Arial"/>
                  </w:rPr>
                  <w:id w:val="-2138095640"/>
                  <w:placeholder>
                    <w:docPart w:val="AA572D56A2CA4422A237088A80209792"/>
                  </w:placeholder>
                  <w15:appearance w15:val="hidden"/>
                </w:sdtPr>
                <w:sdtEndPr/>
                <w:sdtContent>
                  <w:tc>
                    <w:tcPr>
                      <w:tcW w:w="2967" w:type="dxa"/>
                      <w:tcBorders>
                        <w:right w:val="nil"/>
                      </w:tcBorders>
                    </w:tcPr>
                    <w:p w:rsidR="000364CE" w:rsidRPr="007101C5" w:rsidRDefault="003A0FFA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Guillermo L.</w:t>
                      </w:r>
                      <w:r w:rsidR="00780CE4">
                        <w:rPr>
                          <w:rFonts w:ascii="Arial" w:hAnsi="Arial" w:cs="Arial"/>
                        </w:rPr>
                        <w:t>/Monti L.</w:t>
                      </w:r>
                    </w:p>
                  </w:tc>
                </w:sdtContent>
              </w:sdt>
            </w:tr>
            <w:tr w:rsidR="000364CE" w:rsidTr="007101C5">
              <w:trPr>
                <w:trHeight w:val="350"/>
              </w:trPr>
              <w:tc>
                <w:tcPr>
                  <w:tcW w:w="2426" w:type="dxa"/>
                  <w:tcBorders>
                    <w:left w:val="nil"/>
                  </w:tcBorders>
                </w:tcPr>
                <w:p w:rsidR="000364CE" w:rsidRDefault="000364CE">
                  <w:pPr>
                    <w:pStyle w:val="Heading3"/>
                    <w:spacing w:after="0"/>
                  </w:pPr>
                </w:p>
              </w:tc>
              <w:tc>
                <w:tcPr>
                  <w:tcW w:w="2967" w:type="dxa"/>
                  <w:tcBorders>
                    <w:right w:val="nil"/>
                  </w:tcBorders>
                </w:tcPr>
                <w:p w:rsidR="000364CE" w:rsidRPr="007101C5" w:rsidRDefault="000364CE">
                  <w:pPr>
                    <w:spacing w:after="0"/>
                    <w:rPr>
                      <w:rFonts w:ascii="Arial" w:hAnsi="Arial" w:cs="Arial"/>
                    </w:rPr>
                  </w:pPr>
                </w:p>
              </w:tc>
            </w:tr>
          </w:tbl>
          <w:p w:rsidR="000364CE" w:rsidRDefault="000364CE">
            <w:pPr>
              <w:spacing w:after="0"/>
            </w:pPr>
          </w:p>
        </w:tc>
        <w:tc>
          <w:tcPr>
            <w:tcW w:w="5455" w:type="dxa"/>
            <w:tcBorders>
              <w:left w:val="single" w:sz="8" w:space="0" w:color="A5B592" w:themeColor="accent1"/>
            </w:tcBorders>
          </w:tcPr>
          <w:p w:rsidR="000364CE" w:rsidRDefault="00A9132D" w:rsidP="003A0FFA">
            <w:pPr>
              <w:spacing w:after="0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3810</wp:posOffset>
                      </wp:positionV>
                      <wp:extent cx="3209925" cy="2257425"/>
                      <wp:effectExtent l="0" t="0" r="28575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9925" cy="2257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101C5" w:rsidRDefault="007101C5">
                                  <w:pP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</w:pPr>
                                  <w:r w:rsidRPr="007101C5"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 xml:space="preserve">Estimados </w:t>
                                  </w:r>
                                </w:p>
                                <w:p w:rsidR="00B57A0A" w:rsidRDefault="007101C5">
                                  <w:pP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 xml:space="preserve">A continuación, encontraran la agenda de la </w:t>
                                  </w:r>
                                  <w:r w:rsidR="00B57A0A"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 xml:space="preserve">próxima 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>reunión</w:t>
                                  </w:r>
                                  <w:r w:rsidR="00B57A0A"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 xml:space="preserve"> del MT. Junto con la agenda esta la lista de los acuerdos operativos que propusimos en la reunión, por si desean repasarla antes de la reunión.</w:t>
                                  </w:r>
                                </w:p>
                                <w:p w:rsidR="00B57A0A" w:rsidRDefault="00B57A0A">
                                  <w:pP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>L</w:t>
                                  </w:r>
                                  <w:r w:rsidR="007101C5" w:rsidRPr="007101C5"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>a agenda es muy apretada, por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 xml:space="preserve"> lo cual por</w:t>
                                  </w:r>
                                  <w:r w:rsidR="007101C5" w:rsidRPr="007101C5"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 xml:space="preserve"> favor lleguen con anticipación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>.</w:t>
                                  </w:r>
                                </w:p>
                                <w:p w:rsidR="007101C5" w:rsidRDefault="00B57A0A">
                                  <w:pP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</w:pPr>
                                  <w:r w:rsidRPr="007101C5"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 xml:space="preserve"> </w:t>
                                  </w:r>
                                  <w:r w:rsidR="007101C5" w:rsidRPr="007101C5"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>Muchas gracias</w:t>
                                  </w:r>
                                </w:p>
                                <w:p w:rsidR="007101C5" w:rsidRDefault="007101C5">
                                  <w:pP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>Slds</w:t>
                                  </w:r>
                                  <w:proofErr w:type="spellEnd"/>
                                </w:p>
                                <w:p w:rsidR="007101C5" w:rsidRPr="007101C5" w:rsidRDefault="007101C5">
                                  <w:pP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  <w:t>Guillermo</w:t>
                                  </w:r>
                                </w:p>
                                <w:p w:rsidR="007101C5" w:rsidRPr="007101C5" w:rsidRDefault="007101C5">
                                  <w:pPr>
                                    <w:rPr>
                                      <w:rFonts w:ascii="Arial" w:hAnsi="Arial" w:cs="Arial"/>
                                      <w:lang w:val="es-AR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9.75pt;margin-top:.3pt;width:252.75pt;height:17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">
                      <v:textbox>
                        <w:txbxContent>
                          <w:p w:rsidR="007101C5" w:rsidRDefault="007101C5">
                            <w:pPr>
                              <w:rPr>
                                <w:rFonts w:ascii="Arial" w:hAnsi="Arial" w:cs="Arial"/>
                                <w:lang w:val="es-AR"/>
                              </w:rPr>
                            </w:pPr>
                            <w:r w:rsidRPr="007101C5">
                              <w:rPr>
                                <w:rFonts w:ascii="Arial" w:hAnsi="Arial" w:cs="Arial"/>
                                <w:lang w:val="es-AR"/>
                              </w:rPr>
                              <w:t xml:space="preserve">Estimados </w:t>
                            </w:r>
                          </w:p>
                          <w:p w:rsidR="00B57A0A" w:rsidRDefault="007101C5">
                            <w:pPr>
                              <w:rPr>
                                <w:rFonts w:ascii="Arial" w:hAnsi="Arial" w:cs="Arial"/>
                                <w:lang w:val="es-A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AR"/>
                              </w:rPr>
                              <w:t xml:space="preserve">A continuación, encontraran la agenda de la </w:t>
                            </w:r>
                            <w:r w:rsidR="00B57A0A">
                              <w:rPr>
                                <w:rFonts w:ascii="Arial" w:hAnsi="Arial" w:cs="Arial"/>
                                <w:lang w:val="es-AR"/>
                              </w:rPr>
                              <w:t xml:space="preserve">próxima </w:t>
                            </w:r>
                            <w:r>
                              <w:rPr>
                                <w:rFonts w:ascii="Arial" w:hAnsi="Arial" w:cs="Arial"/>
                                <w:lang w:val="es-AR"/>
                              </w:rPr>
                              <w:t>reunión</w:t>
                            </w:r>
                            <w:r w:rsidR="00B57A0A">
                              <w:rPr>
                                <w:rFonts w:ascii="Arial" w:hAnsi="Arial" w:cs="Arial"/>
                                <w:lang w:val="es-AR"/>
                              </w:rPr>
                              <w:t xml:space="preserve"> del MT. Junto con la agenda esta la lista de los acuerdos operativos que propusimos en la reunión, por si desean repasarla antes de la reunión.</w:t>
                            </w:r>
                          </w:p>
                          <w:p w:rsidR="00B57A0A" w:rsidRDefault="00B57A0A">
                            <w:pPr>
                              <w:rPr>
                                <w:rFonts w:ascii="Arial" w:hAnsi="Arial" w:cs="Arial"/>
                                <w:lang w:val="es-A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AR"/>
                              </w:rPr>
                              <w:t>L</w:t>
                            </w:r>
                            <w:r w:rsidR="007101C5" w:rsidRPr="007101C5">
                              <w:rPr>
                                <w:rFonts w:ascii="Arial" w:hAnsi="Arial" w:cs="Arial"/>
                                <w:lang w:val="es-AR"/>
                              </w:rPr>
                              <w:t>a agenda es muy apretada, por</w:t>
                            </w:r>
                            <w:r>
                              <w:rPr>
                                <w:rFonts w:ascii="Arial" w:hAnsi="Arial" w:cs="Arial"/>
                                <w:lang w:val="es-AR"/>
                              </w:rPr>
                              <w:t xml:space="preserve"> lo cual por</w:t>
                            </w:r>
                            <w:r w:rsidR="007101C5" w:rsidRPr="007101C5">
                              <w:rPr>
                                <w:rFonts w:ascii="Arial" w:hAnsi="Arial" w:cs="Arial"/>
                                <w:lang w:val="es-AR"/>
                              </w:rPr>
                              <w:t xml:space="preserve"> favor lleguen con anticipación</w:t>
                            </w:r>
                            <w:r>
                              <w:rPr>
                                <w:rFonts w:ascii="Arial" w:hAnsi="Arial" w:cs="Arial"/>
                                <w:lang w:val="es-AR"/>
                              </w:rPr>
                              <w:t>.</w:t>
                            </w:r>
                          </w:p>
                          <w:p w:rsidR="007101C5" w:rsidRDefault="00B57A0A">
                            <w:pPr>
                              <w:rPr>
                                <w:rFonts w:ascii="Arial" w:hAnsi="Arial" w:cs="Arial"/>
                                <w:lang w:val="es-AR"/>
                              </w:rPr>
                            </w:pPr>
                            <w:r w:rsidRPr="007101C5">
                              <w:rPr>
                                <w:rFonts w:ascii="Arial" w:hAnsi="Arial" w:cs="Arial"/>
                                <w:lang w:val="es-AR"/>
                              </w:rPr>
                              <w:t xml:space="preserve"> </w:t>
                            </w:r>
                            <w:r w:rsidR="007101C5" w:rsidRPr="007101C5">
                              <w:rPr>
                                <w:rFonts w:ascii="Arial" w:hAnsi="Arial" w:cs="Arial"/>
                                <w:lang w:val="es-AR"/>
                              </w:rPr>
                              <w:t>Muchas gracias</w:t>
                            </w:r>
                          </w:p>
                          <w:p w:rsidR="007101C5" w:rsidRDefault="007101C5">
                            <w:pPr>
                              <w:rPr>
                                <w:rFonts w:ascii="Arial" w:hAnsi="Arial" w:cs="Arial"/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lang w:val="es-AR"/>
                              </w:rPr>
                              <w:t>Slds</w:t>
                            </w:r>
                            <w:proofErr w:type="spellEnd"/>
                          </w:p>
                          <w:p w:rsidR="007101C5" w:rsidRPr="007101C5" w:rsidRDefault="007101C5">
                            <w:pPr>
                              <w:rPr>
                                <w:rFonts w:ascii="Arial" w:hAnsi="Arial" w:cs="Arial"/>
                                <w:lang w:val="es-A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AR"/>
                              </w:rPr>
                              <w:t>Guillermo</w:t>
                            </w:r>
                          </w:p>
                          <w:p w:rsidR="007101C5" w:rsidRPr="007101C5" w:rsidRDefault="007101C5">
                            <w:pPr>
                              <w:rPr>
                                <w:rFonts w:ascii="Arial" w:hAnsi="Arial" w:cs="Arial"/>
                                <w:lang w:val="es-AR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:rsidR="000364CE" w:rsidRDefault="00106D48">
      <w:pPr>
        <w:pStyle w:val="Heading2"/>
      </w:pPr>
      <w:bookmarkStart w:id="0" w:name="_Hlk491255597"/>
      <w:r>
        <w:t>Agenda Items</w:t>
      </w:r>
      <w:bookmarkStart w:id="1" w:name="_GoBack"/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table"/>
      </w:tblPr>
      <w:tblGrid>
        <w:gridCol w:w="10800"/>
      </w:tblGrid>
      <w:tr w:rsidR="000364CE">
        <w:trPr>
          <w:tblHeader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Agenda title"/>
            </w:tblPr>
            <w:tblGrid>
              <w:gridCol w:w="5584"/>
              <w:gridCol w:w="2104"/>
              <w:gridCol w:w="1480"/>
              <w:gridCol w:w="1632"/>
            </w:tblGrid>
            <w:tr w:rsidR="00410B38" w:rsidTr="00410B38">
              <w:tc>
                <w:tcPr>
                  <w:tcW w:w="5584" w:type="dxa"/>
                </w:tcPr>
                <w:p w:rsidR="00410B38" w:rsidRDefault="00410B38" w:rsidP="007101C5">
                  <w:pPr>
                    <w:pStyle w:val="Heading3"/>
                    <w:spacing w:after="0"/>
                    <w:jc w:val="center"/>
                  </w:pPr>
                  <w:bookmarkStart w:id="2" w:name="_Hlk491687283"/>
                  <w:r>
                    <w:t>Topic</w:t>
                  </w:r>
                </w:p>
              </w:tc>
              <w:tc>
                <w:tcPr>
                  <w:tcW w:w="2104" w:type="dxa"/>
                </w:tcPr>
                <w:p w:rsidR="00410B38" w:rsidRDefault="00410B38">
                  <w:pPr>
                    <w:pStyle w:val="Heading3"/>
                    <w:spacing w:after="0"/>
                  </w:pPr>
                  <w:r>
                    <w:t>Presenter</w:t>
                  </w:r>
                </w:p>
              </w:tc>
              <w:tc>
                <w:tcPr>
                  <w:tcW w:w="1480" w:type="dxa"/>
                </w:tcPr>
                <w:p w:rsidR="00410B38" w:rsidRDefault="00410B38">
                  <w:pPr>
                    <w:pStyle w:val="Heading3"/>
                    <w:spacing w:after="0"/>
                  </w:pPr>
                  <w:r>
                    <w:t>Objective</w:t>
                  </w:r>
                </w:p>
              </w:tc>
              <w:tc>
                <w:tcPr>
                  <w:tcW w:w="1632" w:type="dxa"/>
                </w:tcPr>
                <w:p w:rsidR="00410B38" w:rsidRDefault="00410B38">
                  <w:pPr>
                    <w:pStyle w:val="Heading3"/>
                    <w:spacing w:after="0"/>
                  </w:pPr>
                  <w:r>
                    <w:t>Time allotted</w:t>
                  </w:r>
                </w:p>
              </w:tc>
            </w:tr>
          </w:tbl>
          <w:p w:rsidR="000364CE" w:rsidRDefault="000364CE">
            <w:pPr>
              <w:pStyle w:val="Heading3"/>
              <w:spacing w:after="0"/>
            </w:pPr>
          </w:p>
        </w:tc>
      </w:tr>
      <w:tr w:rsidR="000364CE" w:rsidRPr="007F3755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Agenda items"/>
            </w:tblPr>
            <w:tblGrid>
              <w:gridCol w:w="540"/>
              <w:gridCol w:w="5092"/>
              <w:gridCol w:w="2139"/>
              <w:gridCol w:w="1450"/>
              <w:gridCol w:w="1579"/>
            </w:tblGrid>
            <w:tr w:rsidR="006E1326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282847194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6E1326" w:rsidRPr="007101C5" w:rsidRDefault="006E132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101C5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092" w:type="dxa"/>
                </w:tcPr>
                <w:p w:rsidR="006E1326" w:rsidRPr="00B23D04" w:rsidRDefault="006E13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</w:pPr>
                  <w:r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 xml:space="preserve">Pautas de </w:t>
                  </w:r>
                  <w:r w:rsidR="003D30FE"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reunión</w:t>
                  </w:r>
                  <w:r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 xml:space="preserve"> y Acuerdos Operativos</w:t>
                  </w:r>
                </w:p>
              </w:tc>
              <w:tc>
                <w:tcPr>
                  <w:tcW w:w="2139" w:type="dxa"/>
                </w:tcPr>
                <w:p w:rsidR="006E1326" w:rsidRPr="00B23D04" w:rsidRDefault="006E13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</w:pPr>
                  <w:proofErr w:type="spellStart"/>
                  <w:proofErr w:type="gramStart"/>
                  <w:r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H.Rieznik</w:t>
                  </w:r>
                  <w:proofErr w:type="spellEnd"/>
                  <w:proofErr w:type="gramEnd"/>
                </w:p>
              </w:tc>
              <w:tc>
                <w:tcPr>
                  <w:tcW w:w="1450" w:type="dxa"/>
                </w:tcPr>
                <w:p w:rsidR="006E1326" w:rsidRPr="00B23D04" w:rsidRDefault="006E13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</w:pPr>
                  <w:r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Informar</w:t>
                  </w:r>
                </w:p>
              </w:tc>
              <w:tc>
                <w:tcPr>
                  <w:tcW w:w="1579" w:type="dxa"/>
                </w:tcPr>
                <w:p w:rsidR="006E1326" w:rsidRPr="00B23D04" w:rsidRDefault="006E13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</w:pPr>
                  <w:r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09:00 – 10:00</w:t>
                  </w:r>
                </w:p>
              </w:tc>
            </w:tr>
            <w:tr w:rsidR="00410B38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541747410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410B38" w:rsidRPr="007101C5" w:rsidRDefault="006E132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101C5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2061053076"/>
                  <w:placeholder>
                    <w:docPart w:val="1C9328861594465A8B6ABEAC7483CB4F"/>
                  </w:placeholder>
                  <w15:appearance w15:val="hidden"/>
                </w:sdtPr>
                <w:sdtEndPr/>
                <w:sdtContent>
                  <w:tc>
                    <w:tcPr>
                      <w:tcW w:w="5092" w:type="dxa"/>
                    </w:tcPr>
                    <w:p w:rsidR="00410B38" w:rsidRPr="007F3755" w:rsidRDefault="004D330B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  <w:lang w:val="es-AR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  <w:lang w:val="es-AR"/>
                        </w:rPr>
                        <w:t>Status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  <w:lang w:val="es-AR"/>
                        </w:rPr>
                        <w:t xml:space="preserve"> Negocio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416301333"/>
                  <w:placeholder>
                    <w:docPart w:val="25E1B435F0754A77A8BE89D0142A4AAB"/>
                  </w:placeholder>
                  <w15:appearance w15:val="hidden"/>
                </w:sdtPr>
                <w:sdtEndPr/>
                <w:sdtContent>
                  <w:tc>
                    <w:tcPr>
                      <w:tcW w:w="2139" w:type="dxa"/>
                    </w:tcPr>
                    <w:p w:rsidR="00410B38" w:rsidRPr="00B23D04" w:rsidRDefault="00410B38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M. Babino</w:t>
                      </w:r>
                    </w:p>
                  </w:tc>
                </w:sdtContent>
              </w:sdt>
              <w:tc>
                <w:tcPr>
                  <w:tcW w:w="1450" w:type="dxa"/>
                </w:tcPr>
                <w:p w:rsidR="00410B38" w:rsidRPr="00B23D04" w:rsidRDefault="00410B38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proofErr w:type="spellStart"/>
                  <w:r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Informar</w:t>
                  </w:r>
                  <w:proofErr w:type="spellEnd"/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478045287"/>
                  <w:placeholder>
                    <w:docPart w:val="32F0D8A0816842F6BF99CF86B83F42BC"/>
                  </w:placeholder>
                  <w15:appearance w15:val="hidden"/>
                </w:sdtPr>
                <w:sdtEndPr/>
                <w:sdtContent>
                  <w:tc>
                    <w:tcPr>
                      <w:tcW w:w="1579" w:type="dxa"/>
                    </w:tcPr>
                    <w:p w:rsidR="00410B38" w:rsidRPr="00B23D04" w:rsidRDefault="006E13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10</w:t>
                      </w:r>
                      <w:r w:rsidR="00410B38"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 xml:space="preserve">:00 - 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10</w:t>
                      </w:r>
                      <w:r w:rsidR="00410B38"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:20</w:t>
                      </w:r>
                    </w:p>
                  </w:tc>
                </w:sdtContent>
              </w:sdt>
            </w:tr>
            <w:tr w:rsidR="00410B38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478805058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410B38" w:rsidRPr="007101C5" w:rsidRDefault="00410B38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101C5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-227545167"/>
                  <w:placeholder>
                    <w:docPart w:val="1C9328861594465A8B6ABEAC7483CB4F"/>
                  </w:placeholder>
                  <w15:appearance w15:val="hidden"/>
                </w:sdtPr>
                <w:sdtEndPr/>
                <w:sdtContent>
                  <w:tc>
                    <w:tcPr>
                      <w:tcW w:w="5092" w:type="dxa"/>
                    </w:tcPr>
                    <w:p w:rsidR="00410B38" w:rsidRPr="00B23D04" w:rsidRDefault="009817D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 xml:space="preserve">Best estimate 2017, </w:t>
                      </w:r>
                      <w:r w:rsidR="00753279"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Plan 2018.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-1036039328"/>
                  <w:placeholder>
                    <w:docPart w:val="25E1B435F0754A77A8BE89D0142A4AAB"/>
                  </w:placeholder>
                  <w15:appearance w15:val="hidden"/>
                </w:sdtPr>
                <w:sdtEndPr/>
                <w:sdtContent>
                  <w:tc>
                    <w:tcPr>
                      <w:tcW w:w="2139" w:type="dxa"/>
                    </w:tcPr>
                    <w:p w:rsidR="00410B38" w:rsidRPr="00B23D04" w:rsidRDefault="00410B38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M.P Perazzo</w:t>
                      </w:r>
                    </w:p>
                  </w:tc>
                </w:sdtContent>
              </w:sdt>
              <w:tc>
                <w:tcPr>
                  <w:tcW w:w="1450" w:type="dxa"/>
                </w:tcPr>
                <w:p w:rsidR="00410B38" w:rsidRPr="00B23D04" w:rsidRDefault="00410B38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proofErr w:type="spellStart"/>
                  <w:r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Informar</w:t>
                  </w:r>
                  <w:proofErr w:type="spellEnd"/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-179668635"/>
                  <w:placeholder>
                    <w:docPart w:val="32F0D8A0816842F6BF99CF86B83F42BC"/>
                  </w:placeholder>
                  <w15:appearance w15:val="hidden"/>
                </w:sdtPr>
                <w:sdtEndPr/>
                <w:sdtContent>
                  <w:tc>
                    <w:tcPr>
                      <w:tcW w:w="1579" w:type="dxa"/>
                    </w:tcPr>
                    <w:p w:rsidR="00410B38" w:rsidRPr="00B23D04" w:rsidRDefault="006E13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10</w:t>
                      </w:r>
                      <w:r w:rsidR="00410B38"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:25 -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 xml:space="preserve"> 10</w:t>
                      </w:r>
                      <w:r w:rsidR="00410B38"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:45</w:t>
                      </w:r>
                    </w:p>
                  </w:tc>
                </w:sdtContent>
              </w:sdt>
            </w:tr>
            <w:tr w:rsidR="00410B38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474600816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410B38" w:rsidRPr="007101C5" w:rsidRDefault="00410B38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101C5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092" w:type="dxa"/>
                </w:tcPr>
                <w:p w:rsidR="00410B38" w:rsidRPr="00B23D04" w:rsidRDefault="00E20285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</w:pPr>
                  <w:r w:rsidRPr="00B23D04">
                    <w:rPr>
                      <w:rFonts w:ascii="Arial" w:hAnsi="Arial" w:cs="Arial"/>
                      <w:color w:val="000000" w:themeColor="text1"/>
                      <w:lang w:val="es-AR"/>
                    </w:rPr>
                    <w:t>Diversidad, definición de los ejes de trabajo</w:t>
                  </w: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1686715925"/>
                  <w:placeholder>
                    <w:docPart w:val="25E1B435F0754A77A8BE89D0142A4AAB"/>
                  </w:placeholder>
                  <w15:appearance w15:val="hidden"/>
                </w:sdtPr>
                <w:sdtEndPr/>
                <w:sdtContent>
                  <w:tc>
                    <w:tcPr>
                      <w:tcW w:w="2139" w:type="dxa"/>
                    </w:tcPr>
                    <w:p w:rsidR="00410B38" w:rsidRPr="00B23D04" w:rsidRDefault="00575475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M</w:t>
                      </w:r>
                      <w:r w:rsidR="00410B38"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 xml:space="preserve">. 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Goñe</w:t>
                      </w:r>
                    </w:p>
                  </w:tc>
                </w:sdtContent>
              </w:sdt>
              <w:tc>
                <w:tcPr>
                  <w:tcW w:w="1450" w:type="dxa"/>
                </w:tcPr>
                <w:p w:rsidR="00410B38" w:rsidRPr="00B23D04" w:rsidRDefault="00575475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proofErr w:type="spellStart"/>
                  <w:r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Definición</w:t>
                  </w:r>
                  <w:proofErr w:type="spellEnd"/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-727831273"/>
                  <w:placeholder>
                    <w:docPart w:val="32F0D8A0816842F6BF99CF86B83F42BC"/>
                  </w:placeholder>
                  <w15:appearance w15:val="hidden"/>
                </w:sdtPr>
                <w:sdtEndPr/>
                <w:sdtContent>
                  <w:tc>
                    <w:tcPr>
                      <w:tcW w:w="1579" w:type="dxa"/>
                    </w:tcPr>
                    <w:p w:rsidR="00410B38" w:rsidRPr="00B23D04" w:rsidRDefault="006E13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10</w:t>
                      </w:r>
                      <w:r w:rsidR="00410B38"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:45 - 1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</w:t>
                      </w:r>
                      <w:r w:rsidR="00410B38"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</w:t>
                      </w:r>
                      <w:r w:rsidR="00CE0331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05</w:t>
                      </w:r>
                    </w:p>
                  </w:tc>
                </w:sdtContent>
              </w:sdt>
            </w:tr>
            <w:tr w:rsidR="00157426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1764644900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157426" w:rsidRPr="007101C5" w:rsidRDefault="0015742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2037468265"/>
                  <w:placeholder>
                    <w:docPart w:val="FCC5600C66434221926C368267381319"/>
                  </w:placeholder>
                  <w15:appearance w15:val="hidden"/>
                </w:sdtPr>
                <w:sdtEndPr/>
                <w:sdtContent>
                  <w:sdt>
                    <w:sdtPr>
                      <w:rPr>
                        <w:rFonts w:ascii="Arial" w:hAnsi="Arial" w:cs="Arial"/>
                        <w:color w:val="000000" w:themeColor="text1"/>
                        <w:sz w:val="22"/>
                        <w:szCs w:val="20"/>
                      </w:rPr>
                      <w:id w:val="-1606812159"/>
                      <w:placeholder>
                        <w:docPart w:val="B43424CA22384B098623A40650B99D73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5092" w:type="dxa"/>
                        </w:tcPr>
                        <w:p w:rsidR="00157426" w:rsidRPr="00B23D04" w:rsidRDefault="00157426">
                          <w:pPr>
                            <w:spacing w:after="0"/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0"/>
                            </w:rPr>
                          </w:pPr>
                          <w:r w:rsidRPr="00F84AEA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0"/>
                            </w:rPr>
                            <w:t>Break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-1994794437"/>
                  <w:placeholder>
                    <w:docPart w:val="D2D601951E9E4C61AB5C7F4078A0E4AC"/>
                  </w:placeholder>
                  <w:showingPlcHdr/>
                  <w15:appearance w15:val="hidden"/>
                </w:sdtPr>
                <w:sdtEndPr/>
                <w:sdtContent>
                  <w:tc>
                    <w:tcPr>
                      <w:tcW w:w="2139" w:type="dxa"/>
                    </w:tcPr>
                    <w:p w:rsidR="00157426" w:rsidRPr="00B23D04" w:rsidRDefault="001574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F84AEA">
                        <w:rPr>
                          <w:color w:val="000000" w:themeColor="text1"/>
                        </w:rPr>
                        <w:t>[Presenter]</w:t>
                      </w:r>
                    </w:p>
                  </w:tc>
                </w:sdtContent>
              </w:sdt>
              <w:tc>
                <w:tcPr>
                  <w:tcW w:w="1450" w:type="dxa"/>
                </w:tcPr>
                <w:p w:rsidR="00157426" w:rsidRPr="00B23D04" w:rsidRDefault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-146207891"/>
                  <w:placeholder>
                    <w:docPart w:val="F32802F7B26A4D28ADC40FCB41729666"/>
                  </w:placeholder>
                  <w15:appearance w15:val="hidden"/>
                </w:sdtPr>
                <w:sdtEndPr/>
                <w:sdtContent>
                  <w:tc>
                    <w:tcPr>
                      <w:tcW w:w="1579" w:type="dxa"/>
                    </w:tcPr>
                    <w:p w:rsidR="00157426" w:rsidRPr="00B23D04" w:rsidRDefault="001574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F84AEA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11:0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5</w:t>
                      </w:r>
                      <w:r w:rsidRPr="00F84AEA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 xml:space="preserve"> - 1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</w:t>
                      </w:r>
                      <w:r w:rsidRPr="00F84AEA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15</w:t>
                      </w:r>
                    </w:p>
                  </w:tc>
                </w:sdtContent>
              </w:sdt>
            </w:tr>
            <w:tr w:rsidR="00157426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925024174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157426" w:rsidRPr="007101C5" w:rsidRDefault="0015742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1586033030"/>
                  <w:placeholder>
                    <w:docPart w:val="161A83815AFD40969C0DF7876FAB7E86"/>
                  </w:placeholder>
                  <w15:appearance w15:val="hidden"/>
                </w:sdtPr>
                <w:sdtEndPr/>
                <w:sdtContent>
                  <w:tc>
                    <w:tcPr>
                      <w:tcW w:w="5092" w:type="dxa"/>
                    </w:tcPr>
                    <w:p w:rsidR="00157426" w:rsidRPr="000E078B" w:rsidRDefault="001574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  <w:lang w:val="es-AR"/>
                        </w:rPr>
                      </w:pPr>
                      <w:r w:rsidRPr="000E078B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  <w:lang w:val="es-AR"/>
                        </w:rPr>
                        <w:t xml:space="preserve">Crisis de efectivo 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-1649284350"/>
                  <w:placeholder>
                    <w:docPart w:val="D01136B1288D4750815BE58B5AFA1E87"/>
                  </w:placeholder>
                  <w15:appearance w15:val="hidden"/>
                </w:sdtPr>
                <w:sdtEndPr/>
                <w:sdtContent>
                  <w:tc>
                    <w:tcPr>
                      <w:tcW w:w="2139" w:type="dxa"/>
                    </w:tcPr>
                    <w:p w:rsidR="00157426" w:rsidRPr="000E078B" w:rsidRDefault="001574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0E078B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Zamudio/Uranga</w:t>
                      </w:r>
                    </w:p>
                  </w:tc>
                </w:sdtContent>
              </w:sdt>
              <w:tc>
                <w:tcPr>
                  <w:tcW w:w="1450" w:type="dxa"/>
                </w:tcPr>
                <w:p w:rsidR="00157426" w:rsidRPr="000E078B" w:rsidRDefault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proofErr w:type="spellStart"/>
                  <w:r w:rsidRPr="000E078B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Informar</w:t>
                  </w:r>
                  <w:proofErr w:type="spellEnd"/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283769437"/>
                  <w:placeholder>
                    <w:docPart w:val="71D826E851154B3297D4C7F45AD05322"/>
                  </w:placeholder>
                  <w15:appearance w15:val="hidden"/>
                </w:sdtPr>
                <w:sdtEndPr/>
                <w:sdtContent>
                  <w:tc>
                    <w:tcPr>
                      <w:tcW w:w="1579" w:type="dxa"/>
                    </w:tcPr>
                    <w:p w:rsidR="00157426" w:rsidRPr="000E078B" w:rsidRDefault="001574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0E078B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11: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15</w:t>
                      </w:r>
                      <w:r w:rsidRPr="000E078B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 xml:space="preserve"> - 11: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35</w:t>
                      </w:r>
                    </w:p>
                  </w:tc>
                </w:sdtContent>
              </w:sdt>
            </w:tr>
            <w:tr w:rsidR="00157426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437678816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157426" w:rsidRPr="007101C5" w:rsidRDefault="0015742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092" w:type="dxa"/>
                </w:tcPr>
                <w:p w:rsidR="00157426" w:rsidRPr="00A65A2E" w:rsidRDefault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r w:rsidRPr="00F9111F">
                    <w:rPr>
                      <w:rFonts w:ascii="Arial" w:hAnsi="Arial" w:cs="Arial"/>
                      <w:color w:val="000000" w:themeColor="text1"/>
                    </w:rPr>
                    <w:t>Balance SEPSA vs GIRE (</w:t>
                  </w:r>
                  <w:proofErr w:type="spellStart"/>
                  <w:r w:rsidRPr="00F9111F">
                    <w:rPr>
                      <w:rFonts w:ascii="Arial" w:hAnsi="Arial" w:cs="Arial"/>
                      <w:color w:val="000000" w:themeColor="text1"/>
                    </w:rPr>
                    <w:t>dic</w:t>
                  </w:r>
                  <w:proofErr w:type="spellEnd"/>
                  <w:r w:rsidRPr="00F9111F">
                    <w:rPr>
                      <w:rFonts w:ascii="Arial" w:hAnsi="Arial" w:cs="Arial"/>
                      <w:color w:val="000000" w:themeColor="text1"/>
                    </w:rPr>
                    <w:t xml:space="preserve"> 2016)</w:t>
                  </w:r>
                </w:p>
              </w:tc>
              <w:tc>
                <w:tcPr>
                  <w:tcW w:w="2139" w:type="dxa"/>
                </w:tcPr>
                <w:p w:rsidR="00157426" w:rsidRPr="00A65A2E" w:rsidRDefault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M.Cuppi</w:t>
                  </w:r>
                  <w:proofErr w:type="spellEnd"/>
                </w:p>
              </w:tc>
              <w:tc>
                <w:tcPr>
                  <w:tcW w:w="1450" w:type="dxa"/>
                </w:tcPr>
                <w:p w:rsidR="00157426" w:rsidRPr="00A65A2E" w:rsidRDefault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Informar</w:t>
                  </w:r>
                  <w:proofErr w:type="spellEnd"/>
                </w:p>
              </w:tc>
              <w:tc>
                <w:tcPr>
                  <w:tcW w:w="1579" w:type="dxa"/>
                </w:tcPr>
                <w:p w:rsidR="00157426" w:rsidRPr="00A65A2E" w:rsidRDefault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11:35 - 11:55</w:t>
                  </w:r>
                </w:p>
              </w:tc>
            </w:tr>
            <w:tr w:rsidR="00157426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06665122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157426" w:rsidRPr="007101C5" w:rsidRDefault="00157426" w:rsidP="0015742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092" w:type="dxa"/>
                </w:tcPr>
                <w:p w:rsidR="00157426" w:rsidRPr="000E078B" w:rsidRDefault="00157426" w:rsidP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</w:pPr>
                  <w:r w:rsidRPr="006163A3">
                    <w:rPr>
                      <w:rFonts w:ascii="Arial" w:hAnsi="Arial" w:cs="Arial"/>
                      <w:color w:val="000000" w:themeColor="text1"/>
                    </w:rPr>
                    <w:t xml:space="preserve">Canal </w:t>
                  </w:r>
                  <w:proofErr w:type="spellStart"/>
                  <w:r w:rsidRPr="006163A3">
                    <w:rPr>
                      <w:rFonts w:ascii="Arial" w:hAnsi="Arial" w:cs="Arial"/>
                      <w:color w:val="000000" w:themeColor="text1"/>
                    </w:rPr>
                    <w:t>Minoristas</w:t>
                  </w:r>
                  <w:proofErr w:type="spellEnd"/>
                  <w:r w:rsidRPr="006163A3">
                    <w:rPr>
                      <w:rFonts w:ascii="Arial" w:hAnsi="Arial" w:cs="Arial"/>
                      <w:color w:val="000000" w:themeColor="text1"/>
                    </w:rPr>
                    <w:t xml:space="preserve"> - </w:t>
                  </w:r>
                  <w:proofErr w:type="spellStart"/>
                  <w:r w:rsidRPr="006163A3">
                    <w:rPr>
                      <w:rFonts w:ascii="Arial" w:hAnsi="Arial" w:cs="Arial"/>
                      <w:color w:val="000000" w:themeColor="text1"/>
                    </w:rPr>
                    <w:t>Agentes</w:t>
                  </w:r>
                  <w:proofErr w:type="spellEnd"/>
                  <w:r w:rsidRPr="006163A3">
                    <w:rPr>
                      <w:rFonts w:ascii="Arial" w:hAnsi="Arial" w:cs="Arial"/>
                      <w:color w:val="000000" w:themeColor="text1"/>
                    </w:rPr>
                    <w:t xml:space="preserve"> Web</w:t>
                  </w:r>
                </w:p>
              </w:tc>
              <w:tc>
                <w:tcPr>
                  <w:tcW w:w="2139" w:type="dxa"/>
                </w:tcPr>
                <w:p w:rsidR="00157426" w:rsidRPr="000E078B" w:rsidRDefault="00157426" w:rsidP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V.Reverberi</w:t>
                  </w:r>
                  <w:proofErr w:type="spellEnd"/>
                </w:p>
              </w:tc>
              <w:tc>
                <w:tcPr>
                  <w:tcW w:w="1450" w:type="dxa"/>
                </w:tcPr>
                <w:p w:rsidR="00157426" w:rsidRPr="000E078B" w:rsidRDefault="00157426" w:rsidP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Informar</w:t>
                  </w:r>
                  <w:proofErr w:type="spellEnd"/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-2045281515"/>
                  <w:placeholder>
                    <w:docPart w:val="9EB1B40CF5D94191B885A31CAE426CD7"/>
                  </w:placeholder>
                  <w15:appearance w15:val="hidden"/>
                </w:sdtPr>
                <w:sdtEndPr/>
                <w:sdtContent>
                  <w:tc>
                    <w:tcPr>
                      <w:tcW w:w="1579" w:type="dxa"/>
                    </w:tcPr>
                    <w:p w:rsidR="00157426" w:rsidRPr="000E078B" w:rsidRDefault="00157426" w:rsidP="001574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55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 xml:space="preserve"> - 1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2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15</w:t>
                      </w:r>
                    </w:p>
                  </w:tc>
                </w:sdtContent>
              </w:sdt>
            </w:tr>
            <w:tr w:rsidR="00157426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568841933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157426" w:rsidRPr="007101C5" w:rsidRDefault="00157426" w:rsidP="00157426">
                      <w:pPr>
                        <w:spacing w:after="0"/>
                        <w:rPr>
                          <w:rFonts w:ascii="Arial" w:eastAsia="MS Gothic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2040623428"/>
                  <w:placeholder>
                    <w:docPart w:val="9FDC182027384018A7C82E801C456EC5"/>
                  </w:placeholder>
                  <w15:appearance w15:val="hidden"/>
                </w:sdtPr>
                <w:sdtEndPr/>
                <w:sdtContent>
                  <w:sdt>
                    <w:sdtPr>
                      <w:rPr>
                        <w:rFonts w:ascii="Arial" w:hAnsi="Arial" w:cs="Arial"/>
                        <w:color w:val="000000" w:themeColor="text1"/>
                        <w:sz w:val="22"/>
                        <w:szCs w:val="20"/>
                      </w:rPr>
                      <w:id w:val="-1806000498"/>
                      <w:placeholder>
                        <w:docPart w:val="EE07BE72C656490C86331948F32D2104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5092" w:type="dxa"/>
                        </w:tcPr>
                        <w:p w:rsidR="00157426" w:rsidRPr="00F84AEA" w:rsidRDefault="00157426" w:rsidP="00157426">
                          <w:pPr>
                            <w:spacing w:after="0"/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0"/>
                            </w:rPr>
                          </w:pPr>
                          <w:r w:rsidRPr="00B23D04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0"/>
                            </w:rPr>
                            <w:t xml:space="preserve">Fuck up Section – </w:t>
                          </w:r>
                          <w:proofErr w:type="spellStart"/>
                          <w:r w:rsidRPr="00B23D04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0"/>
                            </w:rPr>
                            <w:t>Incidente</w:t>
                          </w:r>
                          <w:proofErr w:type="spellEnd"/>
                          <w:r w:rsidRPr="00B23D04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szCs w:val="20"/>
                            </w:rPr>
                            <w:t xml:space="preserve"> Sf2 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1209449451"/>
                  <w:placeholder>
                    <w:docPart w:val="B3F89C8D6A244A13AAC2B04B4F86D451"/>
                  </w:placeholder>
                  <w15:appearance w15:val="hidden"/>
                </w:sdtPr>
                <w:sdtEndPr/>
                <w:sdtContent>
                  <w:tc>
                    <w:tcPr>
                      <w:tcW w:w="2139" w:type="dxa"/>
                    </w:tcPr>
                    <w:p w:rsidR="00157426" w:rsidRPr="00F84AEA" w:rsidRDefault="00157426" w:rsidP="001574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proofErr w:type="spellStart"/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V.Loza</w:t>
                      </w:r>
                      <w:proofErr w:type="spellEnd"/>
                    </w:p>
                  </w:tc>
                </w:sdtContent>
              </w:sdt>
              <w:tc>
                <w:tcPr>
                  <w:tcW w:w="1450" w:type="dxa"/>
                </w:tcPr>
                <w:p w:rsidR="00157426" w:rsidRPr="00F84AEA" w:rsidRDefault="00157426" w:rsidP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proofErr w:type="spellStart"/>
                  <w:r w:rsidRPr="00B23D04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  <w:t>Compartir</w:t>
                  </w:r>
                  <w:proofErr w:type="spellEnd"/>
                </w:p>
              </w:tc>
              <w:sdt>
                <w:sdtPr>
                  <w:rPr>
                    <w:rFonts w:ascii="Arial" w:hAnsi="Arial" w:cs="Arial"/>
                    <w:color w:val="000000" w:themeColor="text1"/>
                    <w:sz w:val="22"/>
                    <w:szCs w:val="20"/>
                  </w:rPr>
                  <w:id w:val="-498274322"/>
                  <w:placeholder>
                    <w:docPart w:val="5C09F11B24CD40D9861923C8CA330A90"/>
                  </w:placeholder>
                  <w15:appearance w15:val="hidden"/>
                </w:sdtPr>
                <w:sdtEndPr/>
                <w:sdtContent>
                  <w:tc>
                    <w:tcPr>
                      <w:tcW w:w="1579" w:type="dxa"/>
                    </w:tcPr>
                    <w:p w:rsidR="00157426" w:rsidRPr="00F84AEA" w:rsidRDefault="00157426" w:rsidP="00157426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</w:pP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2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15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 xml:space="preserve"> - 1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2</w:t>
                      </w:r>
                      <w:r w:rsidRPr="00B23D04"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szCs w:val="20"/>
                        </w:rPr>
                        <w:t>30</w:t>
                      </w:r>
                    </w:p>
                  </w:tc>
                </w:sdtContent>
              </w:sdt>
            </w:tr>
            <w:tr w:rsidR="00157426" w:rsidRPr="007101C5" w:rsidTr="00C073AA"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105016189"/>
                  <w15:appearance w15:val="hidden"/>
                  <w14:checkbox>
                    <w14:checked w14:val="0"/>
                    <w14:checkedState w14:val="00FC" w14:font="Wingdings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40" w:type="dxa"/>
                    </w:tcPr>
                    <w:p w:rsidR="00157426" w:rsidRDefault="00157426" w:rsidP="0015742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092" w:type="dxa"/>
                </w:tcPr>
                <w:p w:rsidR="00157426" w:rsidRPr="00C073AA" w:rsidRDefault="00157426" w:rsidP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lang w:val="es-AR"/>
                    </w:rPr>
                  </w:pPr>
                  <w:r w:rsidRPr="007F3755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Cierre y conclusión de reunión</w:t>
                  </w:r>
                </w:p>
              </w:tc>
              <w:tc>
                <w:tcPr>
                  <w:tcW w:w="2139" w:type="dxa"/>
                </w:tcPr>
                <w:p w:rsidR="00157426" w:rsidRDefault="00157426" w:rsidP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Todos</w:t>
                  </w:r>
                </w:p>
              </w:tc>
              <w:tc>
                <w:tcPr>
                  <w:tcW w:w="1450" w:type="dxa"/>
                </w:tcPr>
                <w:p w:rsidR="00157426" w:rsidRDefault="00157426" w:rsidP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Compartir</w:t>
                  </w:r>
                </w:p>
              </w:tc>
              <w:tc>
                <w:tcPr>
                  <w:tcW w:w="1579" w:type="dxa"/>
                </w:tcPr>
                <w:p w:rsidR="00157426" w:rsidRDefault="00157426" w:rsidP="00157426">
                  <w:pPr>
                    <w:spacing w:after="0"/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12:30 - 1</w:t>
                  </w:r>
                  <w:r w:rsidR="00DD26CC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3</w:t>
                  </w:r>
                  <w:r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:</w:t>
                  </w:r>
                  <w:r w:rsidR="00DD26CC">
                    <w:rPr>
                      <w:rFonts w:ascii="Arial" w:hAnsi="Arial" w:cs="Arial"/>
                      <w:color w:val="000000" w:themeColor="text1"/>
                      <w:sz w:val="22"/>
                      <w:szCs w:val="20"/>
                      <w:lang w:val="es-AR"/>
                    </w:rPr>
                    <w:t>00</w:t>
                  </w:r>
                </w:p>
              </w:tc>
            </w:tr>
          </w:tbl>
          <w:p w:rsidR="000364CE" w:rsidRPr="007F3755" w:rsidRDefault="000364CE">
            <w:pPr>
              <w:spacing w:after="0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</w:tr>
      <w:bookmarkEnd w:id="2"/>
    </w:tbl>
    <w:p w:rsidR="00BF36ED" w:rsidRPr="007F3755" w:rsidRDefault="00BF36ED">
      <w:pPr>
        <w:pStyle w:val="Heading2"/>
        <w:rPr>
          <w:lang w:val="es-AR"/>
        </w:rPr>
      </w:pPr>
    </w:p>
    <w:p w:rsidR="00BF36ED" w:rsidRPr="007F3755" w:rsidRDefault="00BF36ED" w:rsidP="00BF36ED">
      <w:pPr>
        <w:rPr>
          <w:rFonts w:asciiTheme="majorHAnsi" w:eastAsiaTheme="majorEastAsia" w:hAnsiTheme="majorHAnsi" w:cstheme="majorBidi"/>
          <w:color w:val="E7BC29" w:themeColor="accent3"/>
          <w:sz w:val="24"/>
          <w:szCs w:val="24"/>
          <w:lang w:val="es-AR"/>
        </w:rPr>
      </w:pPr>
      <w:r w:rsidRPr="007F3755">
        <w:rPr>
          <w:lang w:val="es-AR"/>
        </w:rPr>
        <w:br w:type="page"/>
      </w:r>
    </w:p>
    <w:bookmarkEnd w:id="0"/>
    <w:p w:rsidR="003A0FFA" w:rsidRDefault="003A0FFA" w:rsidP="00BF36ED">
      <w:pPr>
        <w:jc w:val="center"/>
        <w:rPr>
          <w:rFonts w:ascii="Arial" w:hAnsi="Arial" w:cs="Arial"/>
          <w:b/>
          <w:lang w:val="es-AR"/>
        </w:rPr>
      </w:pPr>
    </w:p>
    <w:p w:rsidR="00BF36ED" w:rsidRPr="00B57A0A" w:rsidRDefault="00BF36ED" w:rsidP="00BF36ED">
      <w:pPr>
        <w:jc w:val="center"/>
        <w:rPr>
          <w:rFonts w:ascii="Arial" w:hAnsi="Arial" w:cs="Arial"/>
          <w:b/>
          <w:color w:val="808080" w:themeColor="background1" w:themeShade="80"/>
          <w:lang w:val="es-AR"/>
        </w:rPr>
      </w:pPr>
      <w:r w:rsidRPr="00B57A0A">
        <w:rPr>
          <w:rFonts w:ascii="Arial" w:hAnsi="Arial" w:cs="Arial"/>
          <w:b/>
          <w:color w:val="808080" w:themeColor="background1" w:themeShade="80"/>
          <w:lang w:val="es-AR"/>
        </w:rPr>
        <w:t>ACUERDOS OPERATIVOS SUGERIDOS POR LOS MIEMBROS DEL MT</w:t>
      </w:r>
    </w:p>
    <w:p w:rsidR="00BF36ED" w:rsidRPr="00B57A0A" w:rsidRDefault="00BF36ED" w:rsidP="00BF36ED">
      <w:pPr>
        <w:jc w:val="center"/>
        <w:rPr>
          <w:rFonts w:ascii="Arial" w:hAnsi="Arial" w:cs="Arial"/>
          <w:b/>
          <w:color w:val="808080" w:themeColor="background1" w:themeShade="80"/>
          <w:lang w:val="es-AR"/>
        </w:rPr>
      </w:pPr>
      <w:r w:rsidRPr="00B57A0A">
        <w:rPr>
          <w:rFonts w:ascii="Arial" w:hAnsi="Arial" w:cs="Arial"/>
          <w:b/>
          <w:color w:val="808080" w:themeColor="background1" w:themeShade="80"/>
          <w:lang w:val="es-AR"/>
        </w:rPr>
        <w:t>Recopilados al inicio del Taller del 14-15/8/2017</w:t>
      </w:r>
    </w:p>
    <w:p w:rsidR="007101C5" w:rsidRPr="00B57A0A" w:rsidRDefault="007101C5" w:rsidP="00BF36ED">
      <w:pPr>
        <w:rPr>
          <w:rFonts w:ascii="Arial" w:hAnsi="Arial" w:cs="Arial"/>
          <w:b/>
          <w:color w:val="808080" w:themeColor="background1" w:themeShade="80"/>
          <w:u w:val="single"/>
          <w:lang w:val="es-AR"/>
        </w:rPr>
      </w:pPr>
    </w:p>
    <w:p w:rsidR="00BF36ED" w:rsidRPr="00B57A0A" w:rsidRDefault="00BF36ED" w:rsidP="00BF36ED">
      <w:pPr>
        <w:rPr>
          <w:rFonts w:ascii="Arial" w:hAnsi="Arial" w:cs="Arial"/>
          <w:b/>
          <w:color w:val="808080" w:themeColor="background1" w:themeShade="80"/>
          <w:u w:val="single"/>
          <w:lang w:val="es-AR"/>
        </w:rPr>
      </w:pPr>
      <w:r w:rsidRPr="00B57A0A">
        <w:rPr>
          <w:rFonts w:ascii="Arial" w:hAnsi="Arial" w:cs="Arial"/>
          <w:b/>
          <w:color w:val="808080" w:themeColor="background1" w:themeShade="80"/>
          <w:u w:val="single"/>
          <w:lang w:val="es-AR"/>
        </w:rPr>
        <w:t xml:space="preserve">Propuestas de reglas de proceso / interacción </w:t>
      </w:r>
    </w:p>
    <w:p w:rsidR="007101C5" w:rsidRPr="00B57A0A" w:rsidRDefault="007101C5" w:rsidP="00BF36ED">
      <w:pPr>
        <w:rPr>
          <w:rFonts w:ascii="Arial" w:hAnsi="Arial" w:cs="Arial"/>
          <w:b/>
          <w:color w:val="808080" w:themeColor="background1" w:themeShade="80"/>
          <w:u w:val="single"/>
          <w:lang w:val="es-AR"/>
        </w:rPr>
      </w:pP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Expresarnos con autenticidad / concreción / no caretas;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</w:rPr>
      </w:pPr>
      <w:proofErr w:type="spellStart"/>
      <w:r w:rsidRPr="00B57A0A">
        <w:rPr>
          <w:rFonts w:ascii="Arial" w:hAnsi="Arial" w:cs="Arial"/>
          <w:color w:val="808080" w:themeColor="background1" w:themeShade="80"/>
        </w:rPr>
        <w:t>Participar</w:t>
      </w:r>
      <w:proofErr w:type="spellEnd"/>
      <w:r w:rsidRPr="00B57A0A">
        <w:rPr>
          <w:rFonts w:ascii="Arial" w:hAnsi="Arial" w:cs="Arial"/>
          <w:color w:val="808080" w:themeColor="background1" w:themeShade="80"/>
        </w:rPr>
        <w:t xml:space="preserve"> </w:t>
      </w:r>
      <w:proofErr w:type="spellStart"/>
      <w:r w:rsidRPr="00B57A0A">
        <w:rPr>
          <w:rFonts w:ascii="Arial" w:hAnsi="Arial" w:cs="Arial"/>
          <w:color w:val="808080" w:themeColor="background1" w:themeShade="80"/>
        </w:rPr>
        <w:t>activa</w:t>
      </w:r>
      <w:proofErr w:type="spellEnd"/>
      <w:r w:rsidRPr="00B57A0A">
        <w:rPr>
          <w:rFonts w:ascii="Arial" w:hAnsi="Arial" w:cs="Arial"/>
          <w:color w:val="808080" w:themeColor="background1" w:themeShade="80"/>
        </w:rPr>
        <w:t xml:space="preserve"> y </w:t>
      </w:r>
      <w:proofErr w:type="spellStart"/>
      <w:r w:rsidRPr="00B57A0A">
        <w:rPr>
          <w:rFonts w:ascii="Arial" w:hAnsi="Arial" w:cs="Arial"/>
          <w:color w:val="808080" w:themeColor="background1" w:themeShade="80"/>
        </w:rPr>
        <w:t>comprometidamente</w:t>
      </w:r>
      <w:proofErr w:type="spellEnd"/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Invitar a intervenir a los que menos participan</w:t>
      </w:r>
      <w:r w:rsidR="007101C5" w:rsidRPr="00B57A0A">
        <w:rPr>
          <w:rFonts w:ascii="Arial" w:hAnsi="Arial" w:cs="Arial"/>
          <w:color w:val="808080" w:themeColor="background1" w:themeShade="80"/>
          <w:lang w:val="es-AR"/>
        </w:rPr>
        <w:t>.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</w:rPr>
      </w:pPr>
      <w:r w:rsidRPr="00B57A0A">
        <w:rPr>
          <w:rFonts w:ascii="Arial" w:hAnsi="Arial" w:cs="Arial"/>
          <w:color w:val="808080" w:themeColor="background1" w:themeShade="80"/>
        </w:rPr>
        <w:t xml:space="preserve">No </w:t>
      </w:r>
      <w:proofErr w:type="spellStart"/>
      <w:r w:rsidRPr="00B57A0A">
        <w:rPr>
          <w:rFonts w:ascii="Arial" w:hAnsi="Arial" w:cs="Arial"/>
          <w:color w:val="808080" w:themeColor="background1" w:themeShade="80"/>
        </w:rPr>
        <w:t>hacer</w:t>
      </w:r>
      <w:proofErr w:type="spellEnd"/>
      <w:r w:rsidRPr="00B57A0A">
        <w:rPr>
          <w:rFonts w:ascii="Arial" w:hAnsi="Arial" w:cs="Arial"/>
          <w:color w:val="808080" w:themeColor="background1" w:themeShade="80"/>
        </w:rPr>
        <w:t xml:space="preserve"> (micro)</w:t>
      </w:r>
      <w:r w:rsidR="007101C5" w:rsidRPr="00B57A0A">
        <w:rPr>
          <w:rFonts w:ascii="Arial" w:hAnsi="Arial" w:cs="Arial"/>
          <w:color w:val="808080" w:themeColor="background1" w:themeShade="80"/>
        </w:rPr>
        <w:t xml:space="preserve"> </w:t>
      </w:r>
      <w:r w:rsidRPr="00B57A0A">
        <w:rPr>
          <w:rFonts w:ascii="Arial" w:hAnsi="Arial" w:cs="Arial"/>
          <w:color w:val="808080" w:themeColor="background1" w:themeShade="80"/>
        </w:rPr>
        <w:t>bullying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Salirnos del rol – Pensar más allá de nuestra función</w:t>
      </w:r>
      <w:r w:rsidR="007101C5" w:rsidRPr="00B57A0A">
        <w:rPr>
          <w:rFonts w:ascii="Arial" w:hAnsi="Arial" w:cs="Arial"/>
          <w:color w:val="808080" w:themeColor="background1" w:themeShade="80"/>
          <w:lang w:val="es-AR"/>
        </w:rPr>
        <w:t>.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u w:val="single"/>
          <w:lang w:val="es-AR"/>
        </w:rPr>
        <w:t>Escuchar</w:t>
      </w:r>
      <w:r w:rsidRPr="00B57A0A">
        <w:rPr>
          <w:rFonts w:ascii="Arial" w:hAnsi="Arial" w:cs="Arial"/>
          <w:color w:val="808080" w:themeColor="background1" w:themeShade="80"/>
          <w:lang w:val="es-AR"/>
        </w:rPr>
        <w:t xml:space="preserve"> por más tiempo / No interrumpir / Dejar las computadoras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Acordar en cada reunión entre todos qué información se comparte y cuál no.</w:t>
      </w:r>
    </w:p>
    <w:p w:rsidR="00BF36ED" w:rsidRPr="00B57A0A" w:rsidRDefault="00BF36ED" w:rsidP="007101C5">
      <w:pPr>
        <w:pStyle w:val="ListParagraph"/>
        <w:numPr>
          <w:ilvl w:val="1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 xml:space="preserve">Por default asumimos que la información tratada en las reuniones de MT es confidencial. 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 xml:space="preserve">“Ponerse en el lugar del otro”. </w:t>
      </w:r>
      <w:r w:rsidRPr="00B57A0A">
        <w:rPr>
          <w:rFonts w:ascii="Arial" w:hAnsi="Arial" w:cs="Arial"/>
          <w:color w:val="808080" w:themeColor="background1" w:themeShade="80"/>
        </w:rPr>
        <w:t xml:space="preserve">Para </w:t>
      </w:r>
      <w:proofErr w:type="spellStart"/>
      <w:r w:rsidRPr="00B57A0A">
        <w:rPr>
          <w:rFonts w:ascii="Arial" w:hAnsi="Arial" w:cs="Arial"/>
          <w:color w:val="808080" w:themeColor="background1" w:themeShade="80"/>
        </w:rPr>
        <w:t>ello</w:t>
      </w:r>
      <w:proofErr w:type="spellEnd"/>
      <w:r w:rsidRPr="00B57A0A">
        <w:rPr>
          <w:rFonts w:ascii="Arial" w:hAnsi="Arial" w:cs="Arial"/>
          <w:color w:val="808080" w:themeColor="background1" w:themeShade="80"/>
        </w:rPr>
        <w:t>:</w:t>
      </w:r>
    </w:p>
    <w:p w:rsidR="00BF36ED" w:rsidRPr="00B57A0A" w:rsidRDefault="00BF36ED" w:rsidP="007101C5">
      <w:pPr>
        <w:pStyle w:val="ListParagraph"/>
        <w:numPr>
          <w:ilvl w:val="1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Reflejar y validar/chequear entendimiento;</w:t>
      </w:r>
    </w:p>
    <w:p w:rsidR="00BF36ED" w:rsidRPr="00B57A0A" w:rsidRDefault="00BF36ED" w:rsidP="007101C5">
      <w:pPr>
        <w:pStyle w:val="ListParagraph"/>
        <w:numPr>
          <w:ilvl w:val="1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Luego de exponer el propio punto de vista, preguntarle al otro: “¿Qué te parece?” / “¿Vos qué harías?”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Actuar según lo acordado: cumplir los compromisos.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Explicar las razones detrás de mi pedido / propuesta / pensamiento.</w:t>
      </w:r>
    </w:p>
    <w:p w:rsidR="00BF36ED" w:rsidRPr="00B57A0A" w:rsidRDefault="00BF36ED" w:rsidP="007101C5">
      <w:pPr>
        <w:pStyle w:val="ListParagraph"/>
        <w:numPr>
          <w:ilvl w:val="1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Derivación del anterior: Acepto que me pidan que explique las razones detrás de mi pedido / propuesta / pensamiento.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 xml:space="preserve">Comunicarnos en el MT para temas importantes - &gt; Formar grupo de </w:t>
      </w:r>
      <w:proofErr w:type="spellStart"/>
      <w:r w:rsidRPr="00B57A0A">
        <w:rPr>
          <w:rFonts w:ascii="Arial" w:hAnsi="Arial" w:cs="Arial"/>
          <w:color w:val="808080" w:themeColor="background1" w:themeShade="80"/>
          <w:lang w:val="es-AR"/>
        </w:rPr>
        <w:t>whatsapp</w:t>
      </w:r>
      <w:proofErr w:type="spellEnd"/>
      <w:r w:rsidRPr="00B57A0A">
        <w:rPr>
          <w:rFonts w:ascii="Arial" w:hAnsi="Arial" w:cs="Arial"/>
          <w:color w:val="808080" w:themeColor="background1" w:themeShade="80"/>
          <w:lang w:val="es-AR"/>
        </w:rPr>
        <w:t>.</w:t>
      </w:r>
    </w:p>
    <w:p w:rsidR="00BF36ED" w:rsidRPr="00B57A0A" w:rsidRDefault="00BF36ED" w:rsidP="007101C5">
      <w:pPr>
        <w:spacing w:line="276" w:lineRule="auto"/>
        <w:rPr>
          <w:rFonts w:ascii="Arial" w:hAnsi="Arial" w:cs="Arial"/>
          <w:color w:val="808080" w:themeColor="background1" w:themeShade="80"/>
          <w:lang w:val="es-AR"/>
        </w:rPr>
      </w:pPr>
    </w:p>
    <w:p w:rsidR="00BF36ED" w:rsidRPr="00B57A0A" w:rsidRDefault="00BF36ED" w:rsidP="007101C5">
      <w:pPr>
        <w:spacing w:line="276" w:lineRule="auto"/>
        <w:rPr>
          <w:rFonts w:ascii="Arial" w:hAnsi="Arial" w:cs="Arial"/>
          <w:b/>
          <w:color w:val="808080" w:themeColor="background1" w:themeShade="80"/>
          <w:u w:val="single"/>
        </w:rPr>
      </w:pPr>
      <w:proofErr w:type="spellStart"/>
      <w:r w:rsidRPr="00B57A0A">
        <w:rPr>
          <w:rFonts w:ascii="Arial" w:hAnsi="Arial" w:cs="Arial"/>
          <w:b/>
          <w:color w:val="808080" w:themeColor="background1" w:themeShade="80"/>
          <w:u w:val="single"/>
        </w:rPr>
        <w:t>Propuestas</w:t>
      </w:r>
      <w:proofErr w:type="spellEnd"/>
      <w:r w:rsidRPr="00B57A0A">
        <w:rPr>
          <w:rFonts w:ascii="Arial" w:hAnsi="Arial" w:cs="Arial"/>
          <w:b/>
          <w:color w:val="808080" w:themeColor="background1" w:themeShade="80"/>
          <w:u w:val="single"/>
        </w:rPr>
        <w:t xml:space="preserve"> de </w:t>
      </w:r>
      <w:proofErr w:type="spellStart"/>
      <w:r w:rsidRPr="00B57A0A">
        <w:rPr>
          <w:rFonts w:ascii="Arial" w:hAnsi="Arial" w:cs="Arial"/>
          <w:b/>
          <w:color w:val="808080" w:themeColor="background1" w:themeShade="80"/>
          <w:u w:val="single"/>
        </w:rPr>
        <w:t>contenido</w:t>
      </w:r>
      <w:proofErr w:type="spellEnd"/>
      <w:r w:rsidRPr="00B57A0A">
        <w:rPr>
          <w:rFonts w:ascii="Arial" w:hAnsi="Arial" w:cs="Arial"/>
          <w:b/>
          <w:color w:val="808080" w:themeColor="background1" w:themeShade="80"/>
          <w:u w:val="single"/>
        </w:rPr>
        <w:t>:</w:t>
      </w:r>
    </w:p>
    <w:p w:rsidR="00BF36ED" w:rsidRPr="00B57A0A" w:rsidRDefault="00BF36ED" w:rsidP="007101C5">
      <w:pPr>
        <w:pStyle w:val="ListParagraph"/>
        <w:numPr>
          <w:ilvl w:val="0"/>
          <w:numId w:val="7"/>
        </w:numPr>
        <w:spacing w:before="0" w:after="200" w:line="276" w:lineRule="auto"/>
        <w:rPr>
          <w:rFonts w:ascii="Arial" w:hAnsi="Arial" w:cs="Arial"/>
          <w:color w:val="808080" w:themeColor="background1" w:themeShade="80"/>
          <w:lang w:val="es-AR"/>
        </w:rPr>
      </w:pPr>
      <w:r w:rsidRPr="00B57A0A">
        <w:rPr>
          <w:rFonts w:ascii="Arial" w:hAnsi="Arial" w:cs="Arial"/>
          <w:color w:val="808080" w:themeColor="background1" w:themeShade="80"/>
          <w:lang w:val="es-AR"/>
        </w:rPr>
        <w:t>[Llegar a un acuerdo respecto de cómo enfrentar una crisis]</w:t>
      </w:r>
    </w:p>
    <w:p w:rsidR="00BF36ED" w:rsidRPr="00B57A0A" w:rsidRDefault="00BF36ED" w:rsidP="00BF36ED">
      <w:pPr>
        <w:rPr>
          <w:rFonts w:ascii="Arial" w:hAnsi="Arial" w:cs="Arial"/>
          <w:color w:val="808080" w:themeColor="background1" w:themeShade="80"/>
          <w:lang w:val="es-AR"/>
        </w:rPr>
      </w:pPr>
    </w:p>
    <w:p w:rsidR="00BF36ED" w:rsidRPr="00B57A0A" w:rsidRDefault="00BF36ED" w:rsidP="00BF36ED">
      <w:pPr>
        <w:rPr>
          <w:rFonts w:ascii="Arial" w:hAnsi="Arial" w:cs="Arial"/>
          <w:color w:val="808080" w:themeColor="background1" w:themeShade="80"/>
          <w:lang w:val="es-AR"/>
        </w:rPr>
      </w:pPr>
    </w:p>
    <w:p w:rsidR="00514175" w:rsidRPr="00B57A0A" w:rsidRDefault="00514175">
      <w:pPr>
        <w:rPr>
          <w:rFonts w:ascii="Arial" w:hAnsi="Arial" w:cs="Arial"/>
          <w:color w:val="808080" w:themeColor="background1" w:themeShade="80"/>
          <w:lang w:val="es-AR"/>
        </w:rPr>
      </w:pPr>
    </w:p>
    <w:p w:rsidR="00514175" w:rsidRPr="00B57A0A" w:rsidRDefault="00514175">
      <w:pPr>
        <w:rPr>
          <w:rFonts w:ascii="Arial" w:hAnsi="Arial" w:cs="Arial"/>
          <w:color w:val="808080" w:themeColor="background1" w:themeShade="80"/>
          <w:lang w:val="es-AR"/>
        </w:rPr>
      </w:pPr>
    </w:p>
    <w:sectPr w:rsidR="00514175" w:rsidRPr="00B57A0A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4B8A" w:rsidRDefault="00A84B8A">
      <w:r>
        <w:separator/>
      </w:r>
    </w:p>
  </w:endnote>
  <w:endnote w:type="continuationSeparator" w:id="0">
    <w:p w:rsidR="00A84B8A" w:rsidRDefault="00A84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64CE" w:rsidRDefault="00106D48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073A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4B8A" w:rsidRDefault="00A84B8A">
      <w:r>
        <w:separator/>
      </w:r>
    </w:p>
  </w:footnote>
  <w:footnote w:type="continuationSeparator" w:id="0">
    <w:p w:rsidR="00A84B8A" w:rsidRDefault="00A84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200D7"/>
    <w:multiLevelType w:val="hybridMultilevel"/>
    <w:tmpl w:val="DC904308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19C42F11"/>
    <w:multiLevelType w:val="hybridMultilevel"/>
    <w:tmpl w:val="AFE68EE2"/>
    <w:lvl w:ilvl="0" w:tplc="7B70ED6E">
      <w:start w:val="1"/>
      <w:numFmt w:val="decimal"/>
      <w:lvlText w:val="%1."/>
      <w:lvlJc w:val="left"/>
      <w:pPr>
        <w:ind w:left="792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1AF971B2"/>
    <w:multiLevelType w:val="hybridMultilevel"/>
    <w:tmpl w:val="23BAFFE8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6D0316B"/>
    <w:multiLevelType w:val="hybridMultilevel"/>
    <w:tmpl w:val="2C02AB52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293A6364"/>
    <w:multiLevelType w:val="hybridMultilevel"/>
    <w:tmpl w:val="208882DC"/>
    <w:lvl w:ilvl="0" w:tplc="7B70ED6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1582F"/>
    <w:multiLevelType w:val="hybridMultilevel"/>
    <w:tmpl w:val="7C4259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30496"/>
    <w:multiLevelType w:val="hybridMultilevel"/>
    <w:tmpl w:val="42843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8100F"/>
    <w:multiLevelType w:val="hybridMultilevel"/>
    <w:tmpl w:val="208882DC"/>
    <w:lvl w:ilvl="0" w:tplc="7B70ED6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E45467"/>
    <w:multiLevelType w:val="hybridMultilevel"/>
    <w:tmpl w:val="8FD67C68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4"/>
  </w:num>
  <w:num w:numId="7">
    <w:abstractNumId w:val="5"/>
  </w:num>
  <w:num w:numId="8">
    <w:abstractNumId w:val="1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976"/>
    <w:rsid w:val="000364CE"/>
    <w:rsid w:val="00094959"/>
    <w:rsid w:val="000B4657"/>
    <w:rsid w:val="000E078B"/>
    <w:rsid w:val="00106D48"/>
    <w:rsid w:val="00157426"/>
    <w:rsid w:val="00206888"/>
    <w:rsid w:val="002C37D5"/>
    <w:rsid w:val="00353C0B"/>
    <w:rsid w:val="003556DE"/>
    <w:rsid w:val="003A0FFA"/>
    <w:rsid w:val="003D30FE"/>
    <w:rsid w:val="003D52EC"/>
    <w:rsid w:val="00410B38"/>
    <w:rsid w:val="00474F8D"/>
    <w:rsid w:val="004D330B"/>
    <w:rsid w:val="00514175"/>
    <w:rsid w:val="005201A8"/>
    <w:rsid w:val="00520374"/>
    <w:rsid w:val="00552E0E"/>
    <w:rsid w:val="0056512A"/>
    <w:rsid w:val="00575475"/>
    <w:rsid w:val="005C4322"/>
    <w:rsid w:val="005D4D15"/>
    <w:rsid w:val="005D5B05"/>
    <w:rsid w:val="006163A3"/>
    <w:rsid w:val="00681432"/>
    <w:rsid w:val="006E1326"/>
    <w:rsid w:val="0070300E"/>
    <w:rsid w:val="007101C5"/>
    <w:rsid w:val="00723E2B"/>
    <w:rsid w:val="0073098A"/>
    <w:rsid w:val="00741809"/>
    <w:rsid w:val="00753279"/>
    <w:rsid w:val="00780CE4"/>
    <w:rsid w:val="0079043C"/>
    <w:rsid w:val="007F3755"/>
    <w:rsid w:val="007F7976"/>
    <w:rsid w:val="009817D6"/>
    <w:rsid w:val="009A49B5"/>
    <w:rsid w:val="00A160EC"/>
    <w:rsid w:val="00A167BC"/>
    <w:rsid w:val="00A50B9C"/>
    <w:rsid w:val="00A65A2E"/>
    <w:rsid w:val="00A84B8A"/>
    <w:rsid w:val="00A9132D"/>
    <w:rsid w:val="00AD0897"/>
    <w:rsid w:val="00B23D04"/>
    <w:rsid w:val="00B57A0A"/>
    <w:rsid w:val="00B62534"/>
    <w:rsid w:val="00B96BA8"/>
    <w:rsid w:val="00BF36ED"/>
    <w:rsid w:val="00C073AA"/>
    <w:rsid w:val="00C3043A"/>
    <w:rsid w:val="00CE0331"/>
    <w:rsid w:val="00D33A0D"/>
    <w:rsid w:val="00D44E09"/>
    <w:rsid w:val="00D54F20"/>
    <w:rsid w:val="00D71A76"/>
    <w:rsid w:val="00DD26CC"/>
    <w:rsid w:val="00E20285"/>
    <w:rsid w:val="00F52FBC"/>
    <w:rsid w:val="00F84AEA"/>
    <w:rsid w:val="00F9111F"/>
    <w:rsid w:val="00FB147A"/>
    <w:rsid w:val="00FF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before="120" w:after="40" w:line="240" w:lineRule="auto"/>
      <w:ind w:left="72"/>
    </w:pPr>
    <w:rPr>
      <w:sz w:val="21"/>
      <w:szCs w:val="21"/>
    </w:rPr>
  </w:style>
  <w:style w:type="paragraph" w:styleId="Heading1">
    <w:name w:val="heading 1"/>
    <w:basedOn w:val="Normal"/>
    <w:next w:val="Normal"/>
    <w:unhideWhenUsed/>
    <w:qFormat/>
    <w:pPr>
      <w:spacing w:before="0" w:after="360"/>
      <w:outlineLvl w:val="0"/>
    </w:pPr>
    <w:rPr>
      <w:rFonts w:asciiTheme="majorHAnsi" w:eastAsiaTheme="majorEastAsia" w:hAnsiTheme="majorHAnsi" w:cstheme="majorBidi"/>
      <w:color w:val="F3A447" w:themeColor="accent2"/>
      <w:sz w:val="72"/>
      <w:szCs w:val="72"/>
    </w:rPr>
  </w:style>
  <w:style w:type="paragraph" w:styleId="Heading2">
    <w:name w:val="heading 2"/>
    <w:basedOn w:val="Normal"/>
    <w:next w:val="Normal"/>
    <w:unhideWhenUsed/>
    <w:qFormat/>
    <w:pPr>
      <w:pBdr>
        <w:top w:val="single" w:sz="4" w:space="1" w:color="E7BC29" w:themeColor="accent3"/>
        <w:bottom w:val="single" w:sz="12" w:space="1" w:color="E7BC29" w:themeColor="accent3"/>
      </w:pBdr>
      <w:spacing w:before="480" w:after="240"/>
      <w:ind w:left="0"/>
      <w:outlineLvl w:val="1"/>
    </w:pPr>
    <w:rPr>
      <w:rFonts w:asciiTheme="majorHAnsi" w:eastAsiaTheme="majorEastAsia" w:hAnsiTheme="majorHAnsi" w:cstheme="majorBidi"/>
      <w:color w:val="E7BC29" w:themeColor="accent3"/>
      <w:sz w:val="24"/>
      <w:szCs w:val="24"/>
    </w:rPr>
  </w:style>
  <w:style w:type="paragraph" w:styleId="Heading3">
    <w:name w:val="heading 3"/>
    <w:basedOn w:val="Normal"/>
    <w:next w:val="Normal"/>
    <w:unhideWhenUsed/>
    <w:qFormat/>
    <w:pPr>
      <w:outlineLvl w:val="2"/>
    </w:pPr>
    <w:rPr>
      <w:rFonts w:asciiTheme="majorHAnsi" w:eastAsiaTheme="majorEastAsia" w:hAnsiTheme="majorHAnsi" w:cstheme="majorBidi"/>
      <w:color w:val="A5B59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IntenseEmphasis">
    <w:name w:val="Intense Emphasis"/>
    <w:basedOn w:val="DefaultParagraphFont"/>
    <w:unhideWhenUsed/>
    <w:qFormat/>
    <w:rPr>
      <w:i/>
      <w:iCs/>
      <w:color w:val="F3A447" w:themeColor="accent2"/>
    </w:rPr>
  </w:style>
  <w:style w:type="paragraph" w:styleId="Footer">
    <w:name w:val="footer"/>
    <w:basedOn w:val="Normal"/>
    <w:link w:val="FooterChar"/>
    <w:uiPriority w:val="1"/>
    <w:unhideWhenUsed/>
    <w:pPr>
      <w:jc w:val="right"/>
    </w:pPr>
    <w:rPr>
      <w:color w:val="F3A447" w:themeColor="accent2"/>
    </w:rPr>
  </w:style>
  <w:style w:type="character" w:customStyle="1" w:styleId="FooterChar">
    <w:name w:val="Footer Char"/>
    <w:basedOn w:val="DefaultParagraphFont"/>
    <w:link w:val="Footer"/>
    <w:uiPriority w:val="1"/>
    <w:rPr>
      <w:color w:val="F3A447" w:themeColor="accent2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0300E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00E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unhideWhenUsed/>
    <w:qFormat/>
    <w:rsid w:val="00D54F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47A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4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4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libertini\AppData\Roaming\Microsoft\Templates\Team%20meeting%20agenda%20(in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58DEEAE9104466987BD330E5A53A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4AC38-5E69-4089-9878-A083200E2260}"/>
      </w:docPartPr>
      <w:docPartBody>
        <w:p w:rsidR="002D3DAA" w:rsidRDefault="00401EF6">
          <w:pPr>
            <w:pStyle w:val="758DEEAE9104466987BD330E5A53ADA8"/>
          </w:pPr>
          <w:r>
            <w:t>Team Meeting</w:t>
          </w:r>
        </w:p>
      </w:docPartBody>
    </w:docPart>
    <w:docPart>
      <w:docPartPr>
        <w:name w:val="670BBEBB286F4101A7899B28B5A57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C5E8E-1441-41F8-B55A-F7F359DEE917}"/>
      </w:docPartPr>
      <w:docPartBody>
        <w:p w:rsidR="002D3DAA" w:rsidRDefault="00401EF6">
          <w:pPr>
            <w:pStyle w:val="670BBEBB286F4101A7899B28B5A57CFC"/>
          </w:pPr>
          <w:r>
            <w:t>[Date | time]</w:t>
          </w:r>
        </w:p>
      </w:docPartBody>
    </w:docPart>
    <w:docPart>
      <w:docPartPr>
        <w:name w:val="857A1B373EB14521B027459A2CC249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FE50B-1951-44EE-99E0-C5773D7C79D3}"/>
      </w:docPartPr>
      <w:docPartBody>
        <w:p w:rsidR="002D3DAA" w:rsidRDefault="00401EF6">
          <w:pPr>
            <w:pStyle w:val="857A1B373EB14521B027459A2CC249B2"/>
          </w:pPr>
          <w:r>
            <w:t>[Meeting called by]</w:t>
          </w:r>
        </w:p>
      </w:docPartBody>
    </w:docPart>
    <w:docPart>
      <w:docPartPr>
        <w:name w:val="78C794969E2D4C75800F18CDF40F9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4132E-E43D-4D25-8EC0-97FD19E2DBFA}"/>
      </w:docPartPr>
      <w:docPartBody>
        <w:p w:rsidR="002D3DAA" w:rsidRDefault="00401EF6">
          <w:pPr>
            <w:pStyle w:val="78C794969E2D4C75800F18CDF40F9B30"/>
          </w:pPr>
          <w:r>
            <w:t>[Type of meeting]</w:t>
          </w:r>
        </w:p>
      </w:docPartBody>
    </w:docPart>
    <w:docPart>
      <w:docPartPr>
        <w:name w:val="B36A5A3486E248148245BB16FC552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AF665-22DE-4EEF-9DB8-898319EEA28C}"/>
      </w:docPartPr>
      <w:docPartBody>
        <w:p w:rsidR="002D3DAA" w:rsidRDefault="00401EF6">
          <w:pPr>
            <w:pStyle w:val="B36A5A3486E248148245BB16FC55259D"/>
          </w:pPr>
          <w:r>
            <w:t>[Facilitator]</w:t>
          </w:r>
        </w:p>
      </w:docPartBody>
    </w:docPart>
    <w:docPart>
      <w:docPartPr>
        <w:name w:val="AA572D56A2CA4422A237088A80209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5131C-4CF4-4EC9-A056-EBE08C3C6B62}"/>
      </w:docPartPr>
      <w:docPartBody>
        <w:p w:rsidR="002D3DAA" w:rsidRDefault="00401EF6">
          <w:pPr>
            <w:pStyle w:val="AA572D56A2CA4422A237088A80209792"/>
          </w:pPr>
          <w:r>
            <w:t>[Note taker]</w:t>
          </w:r>
        </w:p>
      </w:docPartBody>
    </w:docPart>
    <w:docPart>
      <w:docPartPr>
        <w:name w:val="1C9328861594465A8B6ABEAC7483C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38FCE-D94F-4F1B-8094-28210153A34E}"/>
      </w:docPartPr>
      <w:docPartBody>
        <w:p w:rsidR="002D3DAA" w:rsidRDefault="003402DB" w:rsidP="003402DB">
          <w:pPr>
            <w:pStyle w:val="1C9328861594465A8B6ABEAC7483CB4F"/>
          </w:pPr>
          <w:r>
            <w:t>[Topic]</w:t>
          </w:r>
        </w:p>
      </w:docPartBody>
    </w:docPart>
    <w:docPart>
      <w:docPartPr>
        <w:name w:val="25E1B435F0754A77A8BE89D0142A4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E5E22-B0BD-4FF6-AA64-8E313AFCE3C1}"/>
      </w:docPartPr>
      <w:docPartBody>
        <w:p w:rsidR="002D3DAA" w:rsidRDefault="003402DB" w:rsidP="003402DB">
          <w:pPr>
            <w:pStyle w:val="25E1B435F0754A77A8BE89D0142A4AAB"/>
          </w:pPr>
          <w:r>
            <w:t>[Presenter]</w:t>
          </w:r>
        </w:p>
      </w:docPartBody>
    </w:docPart>
    <w:docPart>
      <w:docPartPr>
        <w:name w:val="32F0D8A0816842F6BF99CF86B83F4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4C96D-D0A3-4F42-B5EC-B7CE7F541A25}"/>
      </w:docPartPr>
      <w:docPartBody>
        <w:p w:rsidR="002D3DAA" w:rsidRDefault="003402DB" w:rsidP="003402DB">
          <w:pPr>
            <w:pStyle w:val="32F0D8A0816842F6BF99CF86B83F42BC"/>
          </w:pPr>
          <w:r>
            <w:t>[Time]</w:t>
          </w:r>
        </w:p>
      </w:docPartBody>
    </w:docPart>
    <w:docPart>
      <w:docPartPr>
        <w:name w:val="FCC5600C66434221926C368267381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5EBC0-75A8-4FE8-96C2-4C4DE44AEAEB}"/>
      </w:docPartPr>
      <w:docPartBody>
        <w:p w:rsidR="00D65865" w:rsidRDefault="008D4494" w:rsidP="008D4494">
          <w:pPr>
            <w:pStyle w:val="FCC5600C66434221926C368267381319"/>
          </w:pPr>
          <w:r>
            <w:t>[Topic]</w:t>
          </w:r>
        </w:p>
      </w:docPartBody>
    </w:docPart>
    <w:docPart>
      <w:docPartPr>
        <w:name w:val="B43424CA22384B098623A40650B99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03D9A-0A32-41EE-AA48-BC5CF5E821F1}"/>
      </w:docPartPr>
      <w:docPartBody>
        <w:p w:rsidR="00D65865" w:rsidRDefault="008D4494" w:rsidP="008D4494">
          <w:pPr>
            <w:pStyle w:val="B43424CA22384B098623A40650B99D73"/>
          </w:pPr>
          <w:r>
            <w:t>[Topic]</w:t>
          </w:r>
        </w:p>
      </w:docPartBody>
    </w:docPart>
    <w:docPart>
      <w:docPartPr>
        <w:name w:val="D2D601951E9E4C61AB5C7F4078A0E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D010B-31D3-47FA-A9D2-BA6A01EF8BB1}"/>
      </w:docPartPr>
      <w:docPartBody>
        <w:p w:rsidR="00D65865" w:rsidRDefault="008D4494" w:rsidP="008D4494">
          <w:pPr>
            <w:pStyle w:val="D2D601951E9E4C61AB5C7F4078A0E4AC"/>
          </w:pPr>
          <w:r>
            <w:t>[Presenter]</w:t>
          </w:r>
        </w:p>
      </w:docPartBody>
    </w:docPart>
    <w:docPart>
      <w:docPartPr>
        <w:name w:val="F32802F7B26A4D28ADC40FCB41729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FD4B8-7C43-4499-97E1-D4F303C0C29A}"/>
      </w:docPartPr>
      <w:docPartBody>
        <w:p w:rsidR="00D65865" w:rsidRDefault="008D4494" w:rsidP="008D4494">
          <w:pPr>
            <w:pStyle w:val="F32802F7B26A4D28ADC40FCB41729666"/>
          </w:pPr>
          <w:r>
            <w:t>[Time]</w:t>
          </w:r>
        </w:p>
      </w:docPartBody>
    </w:docPart>
    <w:docPart>
      <w:docPartPr>
        <w:name w:val="161A83815AFD40969C0DF7876FAB7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157D8-A559-4C6E-ADDA-BC0B9DA66EA2}"/>
      </w:docPartPr>
      <w:docPartBody>
        <w:p w:rsidR="00D65865" w:rsidRDefault="008D4494" w:rsidP="008D4494">
          <w:pPr>
            <w:pStyle w:val="161A83815AFD40969C0DF7876FAB7E86"/>
          </w:pPr>
          <w:r>
            <w:t>[Topic]</w:t>
          </w:r>
        </w:p>
      </w:docPartBody>
    </w:docPart>
    <w:docPart>
      <w:docPartPr>
        <w:name w:val="D01136B1288D4750815BE58B5AFA1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B7756-457F-46DA-848D-558295D01366}"/>
      </w:docPartPr>
      <w:docPartBody>
        <w:p w:rsidR="00D65865" w:rsidRDefault="008D4494" w:rsidP="008D4494">
          <w:pPr>
            <w:pStyle w:val="D01136B1288D4750815BE58B5AFA1E87"/>
          </w:pPr>
          <w:r>
            <w:t>[Presenter]</w:t>
          </w:r>
        </w:p>
      </w:docPartBody>
    </w:docPart>
    <w:docPart>
      <w:docPartPr>
        <w:name w:val="71D826E851154B3297D4C7F45AD05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58971-E11B-403B-A631-4A17FDEA1B14}"/>
      </w:docPartPr>
      <w:docPartBody>
        <w:p w:rsidR="00D65865" w:rsidRDefault="008D4494" w:rsidP="008D4494">
          <w:pPr>
            <w:pStyle w:val="71D826E851154B3297D4C7F45AD05322"/>
          </w:pPr>
          <w:r>
            <w:t>[Time]</w:t>
          </w:r>
        </w:p>
      </w:docPartBody>
    </w:docPart>
    <w:docPart>
      <w:docPartPr>
        <w:name w:val="9EB1B40CF5D94191B885A31CAE426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22366-404D-488F-8287-25F4DEC25395}"/>
      </w:docPartPr>
      <w:docPartBody>
        <w:p w:rsidR="00D65865" w:rsidRDefault="008D4494" w:rsidP="008D4494">
          <w:pPr>
            <w:pStyle w:val="9EB1B40CF5D94191B885A31CAE426CD7"/>
          </w:pPr>
          <w:r>
            <w:t>[Time]</w:t>
          </w:r>
        </w:p>
      </w:docPartBody>
    </w:docPart>
    <w:docPart>
      <w:docPartPr>
        <w:name w:val="9FDC182027384018A7C82E801C456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62A77-8CC7-4EE0-9516-6AFCCEF0C6FD}"/>
      </w:docPartPr>
      <w:docPartBody>
        <w:p w:rsidR="00D65865" w:rsidRDefault="008D4494" w:rsidP="008D4494">
          <w:pPr>
            <w:pStyle w:val="9FDC182027384018A7C82E801C456EC5"/>
          </w:pPr>
          <w:r>
            <w:t>[Topic]</w:t>
          </w:r>
        </w:p>
      </w:docPartBody>
    </w:docPart>
    <w:docPart>
      <w:docPartPr>
        <w:name w:val="EE07BE72C656490C86331948F32D2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7A286-BDB9-4A6A-9C8A-AC2F42A16D7E}"/>
      </w:docPartPr>
      <w:docPartBody>
        <w:p w:rsidR="00D65865" w:rsidRDefault="008D4494" w:rsidP="008D4494">
          <w:pPr>
            <w:pStyle w:val="EE07BE72C656490C86331948F32D2104"/>
          </w:pPr>
          <w:r>
            <w:t>[Topic]</w:t>
          </w:r>
        </w:p>
      </w:docPartBody>
    </w:docPart>
    <w:docPart>
      <w:docPartPr>
        <w:name w:val="B3F89C8D6A244A13AAC2B04B4F86D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63916-29B2-433F-AEB8-82FDE0FD9563}"/>
      </w:docPartPr>
      <w:docPartBody>
        <w:p w:rsidR="00D65865" w:rsidRDefault="008D4494" w:rsidP="008D4494">
          <w:pPr>
            <w:pStyle w:val="B3F89C8D6A244A13AAC2B04B4F86D451"/>
          </w:pPr>
          <w:r>
            <w:t>[Presenter]</w:t>
          </w:r>
        </w:p>
      </w:docPartBody>
    </w:docPart>
    <w:docPart>
      <w:docPartPr>
        <w:name w:val="5C09F11B24CD40D9861923C8CA330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25306-8FF9-4DDF-AC79-2EA9264A3685}"/>
      </w:docPartPr>
      <w:docPartBody>
        <w:p w:rsidR="00D65865" w:rsidRDefault="008D4494" w:rsidP="008D4494">
          <w:pPr>
            <w:pStyle w:val="5C09F11B24CD40D9861923C8CA330A90"/>
          </w:pPr>
          <w:r>
            <w:t>[Time]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2DB"/>
    <w:rsid w:val="00290C2D"/>
    <w:rsid w:val="002D3DAA"/>
    <w:rsid w:val="003402DB"/>
    <w:rsid w:val="0036165E"/>
    <w:rsid w:val="00401EF6"/>
    <w:rsid w:val="005F275A"/>
    <w:rsid w:val="007B7805"/>
    <w:rsid w:val="008D4494"/>
    <w:rsid w:val="00BF67CE"/>
    <w:rsid w:val="00D6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8DEEAE9104466987BD330E5A53ADA8">
    <w:name w:val="758DEEAE9104466987BD330E5A53ADA8"/>
  </w:style>
  <w:style w:type="paragraph" w:customStyle="1" w:styleId="670BBEBB286F4101A7899B28B5A57CFC">
    <w:name w:val="670BBEBB286F4101A7899B28B5A57CFC"/>
  </w:style>
  <w:style w:type="paragraph" w:customStyle="1" w:styleId="2C9A53306F514551AA252ECCF35DA145">
    <w:name w:val="2C9A53306F514551AA252ECCF35DA145"/>
  </w:style>
  <w:style w:type="paragraph" w:customStyle="1" w:styleId="857A1B373EB14521B027459A2CC249B2">
    <w:name w:val="857A1B373EB14521B027459A2CC249B2"/>
  </w:style>
  <w:style w:type="paragraph" w:customStyle="1" w:styleId="78C794969E2D4C75800F18CDF40F9B30">
    <w:name w:val="78C794969E2D4C75800F18CDF40F9B30"/>
  </w:style>
  <w:style w:type="paragraph" w:customStyle="1" w:styleId="B36A5A3486E248148245BB16FC55259D">
    <w:name w:val="B36A5A3486E248148245BB16FC55259D"/>
  </w:style>
  <w:style w:type="paragraph" w:customStyle="1" w:styleId="AA572D56A2CA4422A237088A80209792">
    <w:name w:val="AA572D56A2CA4422A237088A80209792"/>
  </w:style>
  <w:style w:type="paragraph" w:customStyle="1" w:styleId="819042A98AF54EF084083687FADE393A">
    <w:name w:val="819042A98AF54EF084083687FADE393A"/>
  </w:style>
  <w:style w:type="paragraph" w:customStyle="1" w:styleId="EEDC5CDE2AA84A148C5012EFBD88999A">
    <w:name w:val="EEDC5CDE2AA84A148C5012EFBD88999A"/>
  </w:style>
  <w:style w:type="paragraph" w:customStyle="1" w:styleId="741DE6C72BCE4B5F920CFDDD6C6A0BDE">
    <w:name w:val="741DE6C72BCE4B5F920CFDDD6C6A0BDE"/>
  </w:style>
  <w:style w:type="paragraph" w:customStyle="1" w:styleId="84350D166DE8427F86AB1112EF0A1F40">
    <w:name w:val="84350D166DE8427F86AB1112EF0A1F40"/>
  </w:style>
  <w:style w:type="paragraph" w:customStyle="1" w:styleId="EFEC8E9DC3A34F328FFABDEB40FAF5B4">
    <w:name w:val="EFEC8E9DC3A34F328FFABDEB40FAF5B4"/>
  </w:style>
  <w:style w:type="paragraph" w:customStyle="1" w:styleId="B132EE89C6FD48739495220EF0BFCAC5">
    <w:name w:val="B132EE89C6FD48739495220EF0BFCAC5"/>
  </w:style>
  <w:style w:type="paragraph" w:customStyle="1" w:styleId="9541059C9C8341B9B3B0D922B393DB68">
    <w:name w:val="9541059C9C8341B9B3B0D922B393DB68"/>
  </w:style>
  <w:style w:type="paragraph" w:customStyle="1" w:styleId="208B1D9BD9C24A218E7C542409B6F39E">
    <w:name w:val="208B1D9BD9C24A218E7C542409B6F39E"/>
  </w:style>
  <w:style w:type="paragraph" w:customStyle="1" w:styleId="0055FD167AC3416F8C7230828F591EE4">
    <w:name w:val="0055FD167AC3416F8C7230828F591EE4"/>
  </w:style>
  <w:style w:type="paragraph" w:customStyle="1" w:styleId="127D78528EFD4F86A39EF20C539D59E6">
    <w:name w:val="127D78528EFD4F86A39EF20C539D59E6"/>
  </w:style>
  <w:style w:type="paragraph" w:customStyle="1" w:styleId="97D8A337957C418E94D235CDA7CF5CF4">
    <w:name w:val="97D8A337957C418E94D235CDA7CF5CF4"/>
    <w:rsid w:val="003402DB"/>
  </w:style>
  <w:style w:type="paragraph" w:customStyle="1" w:styleId="A645B764D86547739DC9704E31B3F607">
    <w:name w:val="A645B764D86547739DC9704E31B3F607"/>
    <w:rsid w:val="003402DB"/>
  </w:style>
  <w:style w:type="paragraph" w:customStyle="1" w:styleId="4F87AEADD2D84677B77237EAEE08E81F">
    <w:name w:val="4F87AEADD2D84677B77237EAEE08E81F"/>
    <w:rsid w:val="003402DB"/>
  </w:style>
  <w:style w:type="paragraph" w:customStyle="1" w:styleId="1C9328861594465A8B6ABEAC7483CB4F">
    <w:name w:val="1C9328861594465A8B6ABEAC7483CB4F"/>
    <w:rsid w:val="003402DB"/>
  </w:style>
  <w:style w:type="paragraph" w:customStyle="1" w:styleId="25E1B435F0754A77A8BE89D0142A4AAB">
    <w:name w:val="25E1B435F0754A77A8BE89D0142A4AAB"/>
    <w:rsid w:val="003402DB"/>
  </w:style>
  <w:style w:type="paragraph" w:customStyle="1" w:styleId="32F0D8A0816842F6BF99CF86B83F42BC">
    <w:name w:val="32F0D8A0816842F6BF99CF86B83F42BC"/>
    <w:rsid w:val="003402DB"/>
  </w:style>
  <w:style w:type="paragraph" w:customStyle="1" w:styleId="8D0A1A0402F249D3A268F2E2E66ED704">
    <w:name w:val="8D0A1A0402F249D3A268F2E2E66ED704"/>
    <w:rsid w:val="003402DB"/>
  </w:style>
  <w:style w:type="paragraph" w:customStyle="1" w:styleId="35F49998229641DCBCA947621568A6A6">
    <w:name w:val="35F49998229641DCBCA947621568A6A6"/>
    <w:rsid w:val="003402DB"/>
  </w:style>
  <w:style w:type="paragraph" w:customStyle="1" w:styleId="F29895C64A204348A9AD8FA730221DE0">
    <w:name w:val="F29895C64A204348A9AD8FA730221DE0"/>
    <w:rsid w:val="003402DB"/>
  </w:style>
  <w:style w:type="paragraph" w:customStyle="1" w:styleId="28ED1EDDCE2744B0A9C59FF8DC71D605">
    <w:name w:val="28ED1EDDCE2744B0A9C59FF8DC71D605"/>
    <w:rsid w:val="003402DB"/>
  </w:style>
  <w:style w:type="paragraph" w:customStyle="1" w:styleId="28EF8C3C6A4E459FB0A8DCBF6DD127C9">
    <w:name w:val="28EF8C3C6A4E459FB0A8DCBF6DD127C9"/>
    <w:rsid w:val="003402DB"/>
  </w:style>
  <w:style w:type="paragraph" w:customStyle="1" w:styleId="A56BDDA3C56D4B0098F3E78BABCFA5F0">
    <w:name w:val="A56BDDA3C56D4B0098F3E78BABCFA5F0"/>
    <w:rsid w:val="002D3DAA"/>
  </w:style>
  <w:style w:type="paragraph" w:customStyle="1" w:styleId="8BBCAD233C6F4E4AA34CD5250FAFDEF6">
    <w:name w:val="8BBCAD233C6F4E4AA34CD5250FAFDEF6"/>
    <w:rsid w:val="002D3DAA"/>
  </w:style>
  <w:style w:type="paragraph" w:customStyle="1" w:styleId="757D476D5A014DEFAED5FBD89AFA2F41">
    <w:name w:val="757D476D5A014DEFAED5FBD89AFA2F41"/>
    <w:rsid w:val="002D3DAA"/>
  </w:style>
  <w:style w:type="paragraph" w:customStyle="1" w:styleId="D7936265C0A947CD9F10ECE947E31990">
    <w:name w:val="D7936265C0A947CD9F10ECE947E31990"/>
    <w:rsid w:val="002D3DAA"/>
  </w:style>
  <w:style w:type="paragraph" w:customStyle="1" w:styleId="10CB24AA778F4715B7A04D1D41A556CC">
    <w:name w:val="10CB24AA778F4715B7A04D1D41A556CC"/>
    <w:rsid w:val="002D3DAA"/>
  </w:style>
  <w:style w:type="paragraph" w:customStyle="1" w:styleId="D1F553D6D8CC4F9180BCD1E38CC5934C">
    <w:name w:val="D1F553D6D8CC4F9180BCD1E38CC5934C"/>
    <w:rsid w:val="002D3DAA"/>
  </w:style>
  <w:style w:type="paragraph" w:customStyle="1" w:styleId="180AAA302E3742E3AEBE5FBB114C661A">
    <w:name w:val="180AAA302E3742E3AEBE5FBB114C661A"/>
    <w:rsid w:val="002D3DAA"/>
  </w:style>
  <w:style w:type="paragraph" w:customStyle="1" w:styleId="440D20836777427EAFD30641D70259D5">
    <w:name w:val="440D20836777427EAFD30641D70259D5"/>
    <w:rsid w:val="002D3DAA"/>
  </w:style>
  <w:style w:type="paragraph" w:customStyle="1" w:styleId="DC8B5BE708294B6B889BCAA5E81C9730">
    <w:name w:val="DC8B5BE708294B6B889BCAA5E81C9730"/>
    <w:rsid w:val="002D3DAA"/>
  </w:style>
  <w:style w:type="paragraph" w:customStyle="1" w:styleId="70F1DBC8C89147BBBDBD9CB0373FD7E5">
    <w:name w:val="70F1DBC8C89147BBBDBD9CB0373FD7E5"/>
    <w:rsid w:val="002D3DAA"/>
  </w:style>
  <w:style w:type="paragraph" w:customStyle="1" w:styleId="82648AE0D9894CED98FEDF0FF4557A7B">
    <w:name w:val="82648AE0D9894CED98FEDF0FF4557A7B"/>
    <w:rsid w:val="002D3DAA"/>
  </w:style>
  <w:style w:type="paragraph" w:customStyle="1" w:styleId="077A2A2D9D2E42D1BD0FE8C416466D03">
    <w:name w:val="077A2A2D9D2E42D1BD0FE8C416466D03"/>
    <w:rsid w:val="002D3DAA"/>
  </w:style>
  <w:style w:type="paragraph" w:customStyle="1" w:styleId="E8E4C00C6EDF4C3EAF6F62680AE80642">
    <w:name w:val="E8E4C00C6EDF4C3EAF6F62680AE80642"/>
    <w:rsid w:val="002D3DAA"/>
  </w:style>
  <w:style w:type="paragraph" w:customStyle="1" w:styleId="48F9839164864F01A549A933CD59336C">
    <w:name w:val="48F9839164864F01A549A933CD59336C"/>
    <w:rsid w:val="002D3DAA"/>
  </w:style>
  <w:style w:type="paragraph" w:customStyle="1" w:styleId="8D73B3A3F4FA4D83AB07974DC95D65EE">
    <w:name w:val="8D73B3A3F4FA4D83AB07974DC95D65EE"/>
    <w:rsid w:val="002D3DAA"/>
  </w:style>
  <w:style w:type="paragraph" w:customStyle="1" w:styleId="C0BEA1C9508F4C8189F54F152E931066">
    <w:name w:val="C0BEA1C9508F4C8189F54F152E931066"/>
    <w:rsid w:val="002D3DAA"/>
  </w:style>
  <w:style w:type="paragraph" w:customStyle="1" w:styleId="8E05ABD061794C11861DBD5A0D400B3B">
    <w:name w:val="8E05ABD061794C11861DBD5A0D400B3B"/>
    <w:rsid w:val="002D3DAA"/>
  </w:style>
  <w:style w:type="paragraph" w:customStyle="1" w:styleId="970691A955E749E8B86989B749B5260A">
    <w:name w:val="970691A955E749E8B86989B749B5260A"/>
    <w:rsid w:val="002D3DAA"/>
  </w:style>
  <w:style w:type="paragraph" w:customStyle="1" w:styleId="44C9F59B723C4FE78CDA31B8032BCA4A">
    <w:name w:val="44C9F59B723C4FE78CDA31B8032BCA4A"/>
    <w:rsid w:val="002D3DAA"/>
  </w:style>
  <w:style w:type="paragraph" w:customStyle="1" w:styleId="5305DD7110594B4A84F44AF6BA39084A">
    <w:name w:val="5305DD7110594B4A84F44AF6BA39084A"/>
    <w:rsid w:val="002D3DAA"/>
  </w:style>
  <w:style w:type="paragraph" w:customStyle="1" w:styleId="1851D602464C47C1A0D763EBC28B7A78">
    <w:name w:val="1851D602464C47C1A0D763EBC28B7A78"/>
    <w:rsid w:val="00BF67CE"/>
    <w:rPr>
      <w:lang w:val="es-AR" w:eastAsia="es-AR"/>
    </w:rPr>
  </w:style>
  <w:style w:type="paragraph" w:customStyle="1" w:styleId="FC0812045C1E4274B7AEE62CDB8225A4">
    <w:name w:val="FC0812045C1E4274B7AEE62CDB8225A4"/>
    <w:rsid w:val="008D4494"/>
    <w:rPr>
      <w:lang w:val="es-AR" w:eastAsia="es-AR"/>
    </w:rPr>
  </w:style>
  <w:style w:type="paragraph" w:customStyle="1" w:styleId="B40DA64189844AF09415DF8D3CBE4F4E">
    <w:name w:val="B40DA64189844AF09415DF8D3CBE4F4E"/>
    <w:rsid w:val="008D4494"/>
    <w:rPr>
      <w:lang w:val="es-AR" w:eastAsia="es-AR"/>
    </w:rPr>
  </w:style>
  <w:style w:type="paragraph" w:customStyle="1" w:styleId="60DBEECCBF124033B4198906ECAE9366">
    <w:name w:val="60DBEECCBF124033B4198906ECAE9366"/>
    <w:rsid w:val="008D4494"/>
    <w:rPr>
      <w:lang w:val="es-AR" w:eastAsia="es-AR"/>
    </w:rPr>
  </w:style>
  <w:style w:type="paragraph" w:customStyle="1" w:styleId="146D438291704DA89302398F0221EF94">
    <w:name w:val="146D438291704DA89302398F0221EF94"/>
    <w:rsid w:val="008D4494"/>
    <w:rPr>
      <w:lang w:val="es-AR" w:eastAsia="es-AR"/>
    </w:rPr>
  </w:style>
  <w:style w:type="paragraph" w:customStyle="1" w:styleId="C2229EBA9FA64E5180F8658A58D2DE39">
    <w:name w:val="C2229EBA9FA64E5180F8658A58D2DE39"/>
    <w:rsid w:val="008D4494"/>
    <w:rPr>
      <w:lang w:val="es-AR" w:eastAsia="es-AR"/>
    </w:rPr>
  </w:style>
  <w:style w:type="paragraph" w:customStyle="1" w:styleId="4A7223E539834789A03D24CA0B0159D6">
    <w:name w:val="4A7223E539834789A03D24CA0B0159D6"/>
    <w:rsid w:val="008D4494"/>
    <w:rPr>
      <w:lang w:val="es-AR" w:eastAsia="es-AR"/>
    </w:rPr>
  </w:style>
  <w:style w:type="paragraph" w:customStyle="1" w:styleId="1D2C099388294DEC84E40E539A214BD5">
    <w:name w:val="1D2C099388294DEC84E40E539A214BD5"/>
    <w:rsid w:val="008D4494"/>
    <w:rPr>
      <w:lang w:val="es-AR" w:eastAsia="es-AR"/>
    </w:rPr>
  </w:style>
  <w:style w:type="paragraph" w:customStyle="1" w:styleId="54D00913664D410AA519AE19B18009B2">
    <w:name w:val="54D00913664D410AA519AE19B18009B2"/>
    <w:rsid w:val="008D4494"/>
    <w:rPr>
      <w:lang w:val="es-AR" w:eastAsia="es-AR"/>
    </w:rPr>
  </w:style>
  <w:style w:type="paragraph" w:customStyle="1" w:styleId="D31794139C5A428B9301A665D8A9BC6F">
    <w:name w:val="D31794139C5A428B9301A665D8A9BC6F"/>
    <w:rsid w:val="008D4494"/>
    <w:rPr>
      <w:lang w:val="es-AR" w:eastAsia="es-AR"/>
    </w:rPr>
  </w:style>
  <w:style w:type="paragraph" w:customStyle="1" w:styleId="62BE33ED66E44778B0329E5E0A308F67">
    <w:name w:val="62BE33ED66E44778B0329E5E0A308F67"/>
    <w:rsid w:val="008D4494"/>
    <w:rPr>
      <w:lang w:val="es-AR" w:eastAsia="es-AR"/>
    </w:rPr>
  </w:style>
  <w:style w:type="paragraph" w:customStyle="1" w:styleId="1339D1C15EFB404DAA1D8E10B6E37AF8">
    <w:name w:val="1339D1C15EFB404DAA1D8E10B6E37AF8"/>
    <w:rsid w:val="008D4494"/>
    <w:rPr>
      <w:lang w:val="es-AR" w:eastAsia="es-AR"/>
    </w:rPr>
  </w:style>
  <w:style w:type="paragraph" w:customStyle="1" w:styleId="FCC5600C66434221926C368267381319">
    <w:name w:val="FCC5600C66434221926C368267381319"/>
    <w:rsid w:val="008D4494"/>
    <w:rPr>
      <w:lang w:val="es-AR" w:eastAsia="es-AR"/>
    </w:rPr>
  </w:style>
  <w:style w:type="paragraph" w:customStyle="1" w:styleId="B43424CA22384B098623A40650B99D73">
    <w:name w:val="B43424CA22384B098623A40650B99D73"/>
    <w:rsid w:val="008D4494"/>
    <w:rPr>
      <w:lang w:val="es-AR" w:eastAsia="es-AR"/>
    </w:rPr>
  </w:style>
  <w:style w:type="paragraph" w:customStyle="1" w:styleId="D2D601951E9E4C61AB5C7F4078A0E4AC">
    <w:name w:val="D2D601951E9E4C61AB5C7F4078A0E4AC"/>
    <w:rsid w:val="008D4494"/>
    <w:rPr>
      <w:lang w:val="es-AR" w:eastAsia="es-AR"/>
    </w:rPr>
  </w:style>
  <w:style w:type="paragraph" w:customStyle="1" w:styleId="F32802F7B26A4D28ADC40FCB41729666">
    <w:name w:val="F32802F7B26A4D28ADC40FCB41729666"/>
    <w:rsid w:val="008D4494"/>
    <w:rPr>
      <w:lang w:val="es-AR" w:eastAsia="es-AR"/>
    </w:rPr>
  </w:style>
  <w:style w:type="paragraph" w:customStyle="1" w:styleId="161A83815AFD40969C0DF7876FAB7E86">
    <w:name w:val="161A83815AFD40969C0DF7876FAB7E86"/>
    <w:rsid w:val="008D4494"/>
    <w:rPr>
      <w:lang w:val="es-AR" w:eastAsia="es-AR"/>
    </w:rPr>
  </w:style>
  <w:style w:type="paragraph" w:customStyle="1" w:styleId="D01136B1288D4750815BE58B5AFA1E87">
    <w:name w:val="D01136B1288D4750815BE58B5AFA1E87"/>
    <w:rsid w:val="008D4494"/>
    <w:rPr>
      <w:lang w:val="es-AR" w:eastAsia="es-AR"/>
    </w:rPr>
  </w:style>
  <w:style w:type="paragraph" w:customStyle="1" w:styleId="71D826E851154B3297D4C7F45AD05322">
    <w:name w:val="71D826E851154B3297D4C7F45AD05322"/>
    <w:rsid w:val="008D4494"/>
    <w:rPr>
      <w:lang w:val="es-AR" w:eastAsia="es-AR"/>
    </w:rPr>
  </w:style>
  <w:style w:type="paragraph" w:customStyle="1" w:styleId="9EB1B40CF5D94191B885A31CAE426CD7">
    <w:name w:val="9EB1B40CF5D94191B885A31CAE426CD7"/>
    <w:rsid w:val="008D4494"/>
    <w:rPr>
      <w:lang w:val="es-AR" w:eastAsia="es-AR"/>
    </w:rPr>
  </w:style>
  <w:style w:type="paragraph" w:customStyle="1" w:styleId="9FDC182027384018A7C82E801C456EC5">
    <w:name w:val="9FDC182027384018A7C82E801C456EC5"/>
    <w:rsid w:val="008D4494"/>
    <w:rPr>
      <w:lang w:val="es-AR" w:eastAsia="es-AR"/>
    </w:rPr>
  </w:style>
  <w:style w:type="paragraph" w:customStyle="1" w:styleId="EE07BE72C656490C86331948F32D2104">
    <w:name w:val="EE07BE72C656490C86331948F32D2104"/>
    <w:rsid w:val="008D4494"/>
    <w:rPr>
      <w:lang w:val="es-AR" w:eastAsia="es-AR"/>
    </w:rPr>
  </w:style>
  <w:style w:type="paragraph" w:customStyle="1" w:styleId="B3F89C8D6A244A13AAC2B04B4F86D451">
    <w:name w:val="B3F89C8D6A244A13AAC2B04B4F86D451"/>
    <w:rsid w:val="008D4494"/>
    <w:rPr>
      <w:lang w:val="es-AR" w:eastAsia="es-AR"/>
    </w:rPr>
  </w:style>
  <w:style w:type="paragraph" w:customStyle="1" w:styleId="5C09F11B24CD40D9861923C8CA330A90">
    <w:name w:val="5C09F11B24CD40D9861923C8CA330A90"/>
    <w:rsid w:val="008D4494"/>
    <w:rPr>
      <w:lang w:val="es-AR" w:eastAsia="es-A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CF37E99-131F-48A3-97B1-A68DC6AEE3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 meeting agenda (informal)</Template>
  <TotalTime>0</TotalTime>
  <Pages>2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2017-08-30T20:42:00Z</dcterms:created>
  <dcterms:modified xsi:type="dcterms:W3CDTF">2017-08-30T21:04:00Z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TC034630729991</vt:lpwstr>
  </property>
</Properties>
</file>